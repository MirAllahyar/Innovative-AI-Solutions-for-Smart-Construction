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210"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bookmarkEnd w:id="36"/>
    <w:bookmarkEnd w:id="37"/>
    <w:bookmarkEnd w:id="38"/>
    <w:p w14:paraId="0F7D6C94" w14:textId="77777777" w:rsidR="003E693C" w:rsidRDefault="003E693C" w:rsidP="003E693C">
      <w:pPr>
        <w:pStyle w:val="BodyText"/>
      </w:pPr>
      <w:r w:rsidRPr="003E693C">
        <w:t>In this chapter, we have developed the functional requirements for the main actors of our platform, i.e., Users, Contractors, Service Providers, and Admin. These requirements are specifically designed for the Innovative AI Solutions for Smart Construction platform, which aims to streamline the construction process by integrating design, cost estimation, and collaboration into a single web-based solution.</w:t>
      </w:r>
    </w:p>
    <w:p w14:paraId="390B0DCC" w14:textId="78924240" w:rsidR="003E693C" w:rsidRDefault="003E693C" w:rsidP="003E693C">
      <w:pPr>
        <w:pStyle w:val="BodyText"/>
      </w:pPr>
      <w:r w:rsidRPr="003E693C">
        <w:t>The platform is user-friendly, easy to navigate, and provides a convenient and efficient way for all stakeholders to connect, interact, and manage their construction projects. It incorporates AI-driven features to generate house elevation designs, cost estimation tools for budgeting, and communication systems for collaboration.</w:t>
      </w:r>
    </w:p>
    <w:p w14:paraId="7B9F0F4C" w14:textId="5D45F857" w:rsidR="003E693C" w:rsidRDefault="003E693C" w:rsidP="003E693C">
      <w:pPr>
        <w:pStyle w:val="BodyText"/>
      </w:pPr>
      <w:r w:rsidRPr="003E693C">
        <w:t>We have created detailed use cases for each functional requirement and illustrated them with diagrams such as use case diagrams and system architecture. These artifacts ensure clarity and provide a foundation for the development and implementation of the platform.</w:t>
      </w:r>
    </w:p>
    <w:p w14:paraId="4EFCA616" w14:textId="3BCCD810" w:rsidR="00FB714F" w:rsidRDefault="00FB714F" w:rsidP="00E347B5">
      <w:pPr>
        <w:pStyle w:val="Heading2"/>
      </w:pPr>
      <w:bookmarkStart w:id="40" w:name="_Toc113957296"/>
      <w:bookmarkStart w:id="41" w:name="_Toc53281291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148BCFEA" w14:textId="77777777" w:rsidR="003E693C" w:rsidRDefault="003E693C" w:rsidP="003E693C"/>
    <w:p w14:paraId="367A5BD9" w14:textId="3C856303" w:rsidR="003E693C" w:rsidRDefault="003E693C" w:rsidP="00385CF0">
      <w:pPr>
        <w:pStyle w:val="ListParagraph"/>
        <w:numPr>
          <w:ilvl w:val="0"/>
          <w:numId w:val="33"/>
        </w:numPr>
      </w:pPr>
      <w:r>
        <w:rPr>
          <w:b/>
          <w:bCs/>
        </w:rPr>
        <w:t xml:space="preserve">User </w:t>
      </w:r>
    </w:p>
    <w:p w14:paraId="69E021E7" w14:textId="77777777" w:rsidR="00E56B82" w:rsidRDefault="00E56B82" w:rsidP="003E693C">
      <w:pPr>
        <w:ind w:left="360"/>
      </w:pPr>
    </w:p>
    <w:tbl>
      <w:tblPr>
        <w:tblStyle w:val="TableElegant"/>
        <w:tblW w:w="9210" w:type="dxa"/>
        <w:tblLook w:val="04A0" w:firstRow="1" w:lastRow="0" w:firstColumn="1" w:lastColumn="0" w:noHBand="0" w:noVBand="1"/>
      </w:tblPr>
      <w:tblGrid>
        <w:gridCol w:w="2057"/>
        <w:gridCol w:w="7153"/>
      </w:tblGrid>
      <w:tr w:rsidR="00385CF0" w14:paraId="48F634FB" w14:textId="77777777" w:rsidTr="00C62906">
        <w:trPr>
          <w:cnfStyle w:val="100000000000" w:firstRow="1" w:lastRow="0" w:firstColumn="0" w:lastColumn="0" w:oddVBand="0" w:evenVBand="0" w:oddHBand="0" w:evenHBand="0" w:firstRowFirstColumn="0" w:firstRowLastColumn="0" w:lastRowFirstColumn="0" w:lastRowLastColumn="0"/>
          <w:trHeight w:val="631"/>
        </w:trPr>
        <w:tc>
          <w:tcPr>
            <w:tcW w:w="1951" w:type="dxa"/>
          </w:tcPr>
          <w:p w14:paraId="70CAB899" w14:textId="10A5AA8D" w:rsidR="00385CF0" w:rsidRPr="00A807E9" w:rsidRDefault="00385CF0" w:rsidP="00385CF0">
            <w:pPr>
              <w:jc w:val="both"/>
            </w:pPr>
            <w:r w:rsidRPr="00A807E9">
              <w:rPr>
                <w:b/>
                <w:bCs/>
                <w:color w:val="000000"/>
              </w:rPr>
              <w:t>Requirement No.</w:t>
            </w:r>
          </w:p>
        </w:tc>
        <w:tc>
          <w:tcPr>
            <w:tcW w:w="7259" w:type="dxa"/>
          </w:tcPr>
          <w:p w14:paraId="2C18A81D" w14:textId="3E8C8B62" w:rsidR="00385CF0" w:rsidRPr="00A807E9" w:rsidRDefault="00385CF0" w:rsidP="00385CF0">
            <w:pPr>
              <w:jc w:val="both"/>
            </w:pPr>
            <w:r w:rsidRPr="00A807E9">
              <w:rPr>
                <w:b/>
                <w:bCs/>
                <w:color w:val="000000"/>
              </w:rPr>
              <w:t>Requirement Description</w:t>
            </w:r>
          </w:p>
        </w:tc>
      </w:tr>
      <w:tr w:rsidR="00385CF0" w14:paraId="5040D0E0" w14:textId="77777777" w:rsidTr="00C62906">
        <w:trPr>
          <w:trHeight w:val="336"/>
        </w:trPr>
        <w:tc>
          <w:tcPr>
            <w:tcW w:w="1951" w:type="dxa"/>
          </w:tcPr>
          <w:p w14:paraId="285B4FDC" w14:textId="42917397" w:rsidR="00385CF0" w:rsidRPr="00A807E9" w:rsidRDefault="003E6241" w:rsidP="00385CF0">
            <w:pPr>
              <w:jc w:val="both"/>
            </w:pPr>
            <w:r w:rsidRPr="00A807E9">
              <w:rPr>
                <w:color w:val="000000"/>
              </w:rPr>
              <w:t>FR-1.</w:t>
            </w:r>
            <w:r w:rsidR="00385CF0" w:rsidRPr="00A807E9">
              <w:rPr>
                <w:color w:val="000000"/>
              </w:rPr>
              <w:t>1</w:t>
            </w:r>
          </w:p>
        </w:tc>
        <w:tc>
          <w:tcPr>
            <w:tcW w:w="7259" w:type="dxa"/>
          </w:tcPr>
          <w:p w14:paraId="52137A1F" w14:textId="13901426" w:rsidR="00385CF0" w:rsidRPr="00A807E9" w:rsidRDefault="00385CF0" w:rsidP="00385CF0">
            <w:pPr>
              <w:jc w:val="both"/>
            </w:pPr>
            <w:r w:rsidRPr="00A807E9">
              <w:t>Users can register by providing their name, email, and password.</w:t>
            </w:r>
          </w:p>
        </w:tc>
      </w:tr>
      <w:tr w:rsidR="00385CF0" w14:paraId="1156B081" w14:textId="77777777" w:rsidTr="00C62906">
        <w:trPr>
          <w:trHeight w:val="349"/>
        </w:trPr>
        <w:tc>
          <w:tcPr>
            <w:tcW w:w="1951" w:type="dxa"/>
          </w:tcPr>
          <w:p w14:paraId="619A0481" w14:textId="2D0583B9" w:rsidR="00385CF0" w:rsidRPr="00A807E9" w:rsidRDefault="003E6241" w:rsidP="00385CF0">
            <w:pPr>
              <w:jc w:val="both"/>
            </w:pPr>
            <w:r w:rsidRPr="00A807E9">
              <w:rPr>
                <w:color w:val="000000"/>
              </w:rPr>
              <w:t>FR-1.</w:t>
            </w:r>
            <w:r w:rsidR="00385CF0" w:rsidRPr="00A807E9">
              <w:rPr>
                <w:color w:val="000000"/>
              </w:rPr>
              <w:t>2</w:t>
            </w:r>
          </w:p>
        </w:tc>
        <w:tc>
          <w:tcPr>
            <w:tcW w:w="7259" w:type="dxa"/>
          </w:tcPr>
          <w:p w14:paraId="6CABAE9D" w14:textId="070E5DEE" w:rsidR="00385CF0" w:rsidRPr="00A807E9" w:rsidRDefault="00385CF0" w:rsidP="00385CF0">
            <w:pPr>
              <w:jc w:val="both"/>
            </w:pPr>
            <w:r w:rsidRPr="00A807E9">
              <w:t>Users can log in to the system using their credentials.</w:t>
            </w:r>
          </w:p>
        </w:tc>
      </w:tr>
      <w:tr w:rsidR="00385CF0" w14:paraId="0396BD37" w14:textId="77777777" w:rsidTr="00C62906">
        <w:trPr>
          <w:trHeight w:val="349"/>
        </w:trPr>
        <w:tc>
          <w:tcPr>
            <w:tcW w:w="1951" w:type="dxa"/>
          </w:tcPr>
          <w:p w14:paraId="45BDF4E4" w14:textId="7632E9A9" w:rsidR="00385CF0" w:rsidRPr="00A807E9" w:rsidRDefault="003E6241" w:rsidP="00385CF0">
            <w:pPr>
              <w:jc w:val="both"/>
            </w:pPr>
            <w:r w:rsidRPr="00A807E9">
              <w:rPr>
                <w:color w:val="000000"/>
              </w:rPr>
              <w:t>FR-1.</w:t>
            </w:r>
            <w:r w:rsidR="00385CF0" w:rsidRPr="00A807E9">
              <w:rPr>
                <w:color w:val="000000"/>
              </w:rPr>
              <w:t>3</w:t>
            </w:r>
          </w:p>
        </w:tc>
        <w:tc>
          <w:tcPr>
            <w:tcW w:w="7259" w:type="dxa"/>
          </w:tcPr>
          <w:p w14:paraId="2368B93A" w14:textId="4A3A0613" w:rsidR="00385CF0" w:rsidRPr="00A807E9" w:rsidRDefault="00385CF0" w:rsidP="00385CF0">
            <w:pPr>
              <w:jc w:val="both"/>
            </w:pPr>
            <w:r w:rsidRPr="00A807E9">
              <w:t>Users can view available Contractors and Service Providers with filters.</w:t>
            </w:r>
          </w:p>
        </w:tc>
      </w:tr>
      <w:tr w:rsidR="00385CF0" w14:paraId="505CBBDA" w14:textId="77777777" w:rsidTr="00C62906">
        <w:trPr>
          <w:trHeight w:val="336"/>
        </w:trPr>
        <w:tc>
          <w:tcPr>
            <w:tcW w:w="1951" w:type="dxa"/>
          </w:tcPr>
          <w:p w14:paraId="48E5A3F9" w14:textId="700A422D" w:rsidR="00385CF0" w:rsidRPr="00A807E9" w:rsidRDefault="003E6241" w:rsidP="00385CF0">
            <w:pPr>
              <w:jc w:val="both"/>
            </w:pPr>
            <w:r w:rsidRPr="00A807E9">
              <w:rPr>
                <w:color w:val="000000"/>
              </w:rPr>
              <w:t>FR-1.</w:t>
            </w:r>
            <w:r w:rsidR="00385CF0" w:rsidRPr="00A807E9">
              <w:rPr>
                <w:color w:val="000000"/>
              </w:rPr>
              <w:t>4</w:t>
            </w:r>
          </w:p>
        </w:tc>
        <w:tc>
          <w:tcPr>
            <w:tcW w:w="7259" w:type="dxa"/>
          </w:tcPr>
          <w:p w14:paraId="2CD05BC1" w14:textId="37E43709" w:rsidR="00385CF0" w:rsidRPr="00A807E9" w:rsidRDefault="00385CF0" w:rsidP="00385CF0">
            <w:pPr>
              <w:jc w:val="both"/>
            </w:pPr>
            <w:r w:rsidRPr="00A807E9">
              <w:t>Users can search for Contractors or Service Providers using a search bar.</w:t>
            </w:r>
          </w:p>
        </w:tc>
      </w:tr>
      <w:tr w:rsidR="00385CF0" w14:paraId="129B1071" w14:textId="77777777" w:rsidTr="00C62906">
        <w:trPr>
          <w:trHeight w:val="349"/>
        </w:trPr>
        <w:tc>
          <w:tcPr>
            <w:tcW w:w="1951" w:type="dxa"/>
          </w:tcPr>
          <w:p w14:paraId="109F71A4" w14:textId="18D44B8E" w:rsidR="00385CF0" w:rsidRPr="00A807E9" w:rsidRDefault="003E6241" w:rsidP="00385CF0">
            <w:pPr>
              <w:jc w:val="both"/>
            </w:pPr>
            <w:r w:rsidRPr="00A807E9">
              <w:rPr>
                <w:color w:val="000000"/>
              </w:rPr>
              <w:t>FR-1.</w:t>
            </w:r>
            <w:r w:rsidR="00385CF0" w:rsidRPr="00A807E9">
              <w:rPr>
                <w:color w:val="000000"/>
              </w:rPr>
              <w:t>5</w:t>
            </w:r>
          </w:p>
        </w:tc>
        <w:tc>
          <w:tcPr>
            <w:tcW w:w="7259" w:type="dxa"/>
          </w:tcPr>
          <w:p w14:paraId="4FD75314" w14:textId="49203441" w:rsidR="00385CF0" w:rsidRPr="00A807E9" w:rsidRDefault="00385CF0" w:rsidP="00385CF0">
            <w:pPr>
              <w:jc w:val="both"/>
            </w:pPr>
            <w:r w:rsidRPr="00A807E9">
              <w:t>Users can filter results by location, rating, and expertise.</w:t>
            </w:r>
          </w:p>
        </w:tc>
      </w:tr>
      <w:tr w:rsidR="00385CF0" w14:paraId="7486A054" w14:textId="77777777" w:rsidTr="00C62906">
        <w:trPr>
          <w:trHeight w:val="349"/>
        </w:trPr>
        <w:tc>
          <w:tcPr>
            <w:tcW w:w="1951" w:type="dxa"/>
          </w:tcPr>
          <w:p w14:paraId="61D28149" w14:textId="7E0DDE36" w:rsidR="00385CF0" w:rsidRPr="00A807E9" w:rsidRDefault="003E6241" w:rsidP="00385CF0">
            <w:pPr>
              <w:jc w:val="both"/>
            </w:pPr>
            <w:r w:rsidRPr="00A807E9">
              <w:rPr>
                <w:color w:val="000000"/>
              </w:rPr>
              <w:t>FR-1.</w:t>
            </w:r>
            <w:r w:rsidR="00385CF0" w:rsidRPr="00A807E9">
              <w:rPr>
                <w:color w:val="000000"/>
              </w:rPr>
              <w:t>6</w:t>
            </w:r>
          </w:p>
        </w:tc>
        <w:tc>
          <w:tcPr>
            <w:tcW w:w="7259" w:type="dxa"/>
          </w:tcPr>
          <w:p w14:paraId="63B6BD3C" w14:textId="73816F3C" w:rsidR="00385CF0" w:rsidRPr="00A807E9" w:rsidRDefault="00385CF0" w:rsidP="00385CF0">
            <w:pPr>
              <w:jc w:val="both"/>
            </w:pPr>
            <w:r w:rsidRPr="00A807E9">
              <w:t>Users can sort results based on predefined criteria (e.g., highest rated).</w:t>
            </w:r>
          </w:p>
        </w:tc>
      </w:tr>
      <w:tr w:rsidR="00385CF0" w14:paraId="4EC17C80" w14:textId="77777777" w:rsidTr="00C62906">
        <w:trPr>
          <w:trHeight w:val="336"/>
        </w:trPr>
        <w:tc>
          <w:tcPr>
            <w:tcW w:w="1951" w:type="dxa"/>
          </w:tcPr>
          <w:p w14:paraId="6BC1A82E" w14:textId="5303437A" w:rsidR="00385CF0" w:rsidRPr="00A807E9" w:rsidRDefault="003E6241" w:rsidP="00385CF0">
            <w:pPr>
              <w:jc w:val="both"/>
            </w:pPr>
            <w:r w:rsidRPr="00A807E9">
              <w:rPr>
                <w:color w:val="000000"/>
              </w:rPr>
              <w:t>FR-1.</w:t>
            </w:r>
            <w:r w:rsidR="00385CF0" w:rsidRPr="00A807E9">
              <w:rPr>
                <w:color w:val="000000"/>
              </w:rPr>
              <w:t>7</w:t>
            </w:r>
          </w:p>
        </w:tc>
        <w:tc>
          <w:tcPr>
            <w:tcW w:w="7259" w:type="dxa"/>
          </w:tcPr>
          <w:p w14:paraId="7F5DDBAD" w14:textId="479557E4" w:rsidR="00385CF0" w:rsidRPr="00A807E9" w:rsidRDefault="00385CF0" w:rsidP="00385CF0">
            <w:pPr>
              <w:jc w:val="both"/>
            </w:pPr>
            <w:r w:rsidRPr="00A807E9">
              <w:t>Users can view detailed profiles of Contractors and Service Providers.</w:t>
            </w:r>
          </w:p>
        </w:tc>
      </w:tr>
      <w:tr w:rsidR="00385CF0" w14:paraId="174260B9" w14:textId="77777777" w:rsidTr="00C62906">
        <w:trPr>
          <w:trHeight w:val="684"/>
        </w:trPr>
        <w:tc>
          <w:tcPr>
            <w:tcW w:w="1951" w:type="dxa"/>
          </w:tcPr>
          <w:p w14:paraId="1BF8272D" w14:textId="2F545603" w:rsidR="00385CF0" w:rsidRPr="00A807E9" w:rsidRDefault="003E6241" w:rsidP="00385CF0">
            <w:pPr>
              <w:jc w:val="both"/>
            </w:pPr>
            <w:r w:rsidRPr="00A807E9">
              <w:rPr>
                <w:color w:val="000000"/>
              </w:rPr>
              <w:t>FR-1.</w:t>
            </w:r>
            <w:r w:rsidR="00385CF0" w:rsidRPr="00A807E9">
              <w:rPr>
                <w:color w:val="000000"/>
              </w:rPr>
              <w:t>8</w:t>
            </w:r>
          </w:p>
        </w:tc>
        <w:tc>
          <w:tcPr>
            <w:tcW w:w="7259" w:type="dxa"/>
          </w:tcPr>
          <w:p w14:paraId="1A039A47" w14:textId="4759B2D9" w:rsidR="00385CF0" w:rsidRPr="00A807E9" w:rsidRDefault="00385CF0" w:rsidP="00385CF0">
            <w:pPr>
              <w:jc w:val="both"/>
            </w:pPr>
            <w:r w:rsidRPr="00A807E9">
              <w:t>Users can send service requests to selected Contractors or Service Providers.</w:t>
            </w:r>
          </w:p>
        </w:tc>
      </w:tr>
      <w:tr w:rsidR="00385CF0" w14:paraId="3BE3A16A" w14:textId="77777777" w:rsidTr="00C62906">
        <w:trPr>
          <w:trHeight w:val="349"/>
        </w:trPr>
        <w:tc>
          <w:tcPr>
            <w:tcW w:w="1951" w:type="dxa"/>
          </w:tcPr>
          <w:p w14:paraId="68856542" w14:textId="36C67F25" w:rsidR="00385CF0" w:rsidRPr="00A807E9" w:rsidRDefault="003E6241" w:rsidP="00385CF0">
            <w:pPr>
              <w:jc w:val="both"/>
            </w:pPr>
            <w:r w:rsidRPr="00A807E9">
              <w:rPr>
                <w:color w:val="000000"/>
              </w:rPr>
              <w:t>FR-1.</w:t>
            </w:r>
            <w:r w:rsidR="00385CF0" w:rsidRPr="00A807E9">
              <w:rPr>
                <w:color w:val="000000"/>
              </w:rPr>
              <w:t>9</w:t>
            </w:r>
          </w:p>
        </w:tc>
        <w:tc>
          <w:tcPr>
            <w:tcW w:w="7259" w:type="dxa"/>
          </w:tcPr>
          <w:p w14:paraId="608A7CD3" w14:textId="572F13AF" w:rsidR="00385CF0" w:rsidRPr="00A807E9" w:rsidRDefault="00385CF0" w:rsidP="00385CF0">
            <w:pPr>
              <w:jc w:val="both"/>
            </w:pPr>
            <w:r w:rsidRPr="00A807E9">
              <w:t>Users can manage their profile by updating personal information.</w:t>
            </w:r>
          </w:p>
        </w:tc>
      </w:tr>
      <w:tr w:rsidR="00385CF0" w14:paraId="560C3054" w14:textId="77777777" w:rsidTr="00C62906">
        <w:trPr>
          <w:trHeight w:val="349"/>
        </w:trPr>
        <w:tc>
          <w:tcPr>
            <w:tcW w:w="1951" w:type="dxa"/>
          </w:tcPr>
          <w:p w14:paraId="26B43587" w14:textId="376A996B" w:rsidR="00385CF0" w:rsidRPr="00A807E9" w:rsidRDefault="003E6241" w:rsidP="00385CF0">
            <w:pPr>
              <w:jc w:val="both"/>
            </w:pPr>
            <w:r w:rsidRPr="00A807E9">
              <w:rPr>
                <w:color w:val="000000"/>
              </w:rPr>
              <w:t>FR-1.</w:t>
            </w:r>
            <w:r w:rsidR="00385CF0" w:rsidRPr="00A807E9">
              <w:rPr>
                <w:color w:val="000000"/>
              </w:rPr>
              <w:t>10</w:t>
            </w:r>
          </w:p>
        </w:tc>
        <w:tc>
          <w:tcPr>
            <w:tcW w:w="7259" w:type="dxa"/>
          </w:tcPr>
          <w:p w14:paraId="6A764399" w14:textId="44130D25" w:rsidR="00385CF0" w:rsidRPr="00A807E9" w:rsidRDefault="00385CF0" w:rsidP="00385CF0">
            <w:pPr>
              <w:jc w:val="both"/>
            </w:pPr>
            <w:r w:rsidRPr="00A807E9">
              <w:t>Users can view the history of interactions and service requests.</w:t>
            </w:r>
          </w:p>
        </w:tc>
      </w:tr>
    </w:tbl>
    <w:p w14:paraId="44FD017C" w14:textId="77777777" w:rsidR="003E693C" w:rsidRDefault="003E693C" w:rsidP="003E693C"/>
    <w:p w14:paraId="61F0BAA5" w14:textId="77777777" w:rsidR="003E693C" w:rsidRDefault="003E693C" w:rsidP="003E693C"/>
    <w:p w14:paraId="0FBD8AB1" w14:textId="77777777" w:rsidR="00C62906" w:rsidRDefault="00C62906" w:rsidP="003E693C"/>
    <w:p w14:paraId="39267526" w14:textId="77777777" w:rsidR="00C62906" w:rsidRDefault="00C62906" w:rsidP="003E693C"/>
    <w:p w14:paraId="4E1550AB" w14:textId="77777777" w:rsidR="00C62906" w:rsidRDefault="00C62906" w:rsidP="003E693C"/>
    <w:p w14:paraId="7807778B" w14:textId="77777777" w:rsidR="00C62906" w:rsidRDefault="00C62906" w:rsidP="003E693C"/>
    <w:p w14:paraId="4A2491A2" w14:textId="77777777" w:rsidR="00C62906" w:rsidRDefault="00C62906" w:rsidP="003E693C"/>
    <w:p w14:paraId="0B7FE440" w14:textId="77777777" w:rsidR="00C62906" w:rsidRDefault="00C62906" w:rsidP="003E693C"/>
    <w:p w14:paraId="6599B5FC" w14:textId="77777777" w:rsidR="00C62906" w:rsidRDefault="00C62906" w:rsidP="003E693C"/>
    <w:p w14:paraId="4EFE6964" w14:textId="77777777" w:rsidR="00C62906" w:rsidRDefault="00C62906" w:rsidP="003E693C"/>
    <w:p w14:paraId="1F91C0EC" w14:textId="77777777" w:rsidR="00C62906" w:rsidRDefault="00C62906" w:rsidP="003E693C"/>
    <w:p w14:paraId="251A5CA7" w14:textId="69332378" w:rsidR="003E693C" w:rsidRPr="007A4DE3" w:rsidRDefault="007A4DE3" w:rsidP="007A4DE3">
      <w:pPr>
        <w:pStyle w:val="ListParagraph"/>
        <w:numPr>
          <w:ilvl w:val="0"/>
          <w:numId w:val="34"/>
        </w:numPr>
        <w:rPr>
          <w:b/>
          <w:bCs/>
        </w:rPr>
      </w:pPr>
      <w:r w:rsidRPr="007A4DE3">
        <w:rPr>
          <w:b/>
          <w:bCs/>
        </w:rPr>
        <w:t>Contractor</w:t>
      </w:r>
    </w:p>
    <w:p w14:paraId="45BE00A4" w14:textId="77777777" w:rsidR="003E693C" w:rsidRDefault="003E693C" w:rsidP="003E693C"/>
    <w:tbl>
      <w:tblPr>
        <w:tblStyle w:val="TableElegant"/>
        <w:tblW w:w="9443" w:type="dxa"/>
        <w:tblInd w:w="-23" w:type="dxa"/>
        <w:tblLook w:val="04A0" w:firstRow="1" w:lastRow="0" w:firstColumn="1" w:lastColumn="0" w:noHBand="0" w:noVBand="1"/>
      </w:tblPr>
      <w:tblGrid>
        <w:gridCol w:w="2057"/>
        <w:gridCol w:w="7386"/>
      </w:tblGrid>
      <w:tr w:rsidR="007A4DE3" w14:paraId="7961D11F" w14:textId="77777777" w:rsidTr="00C62906">
        <w:trPr>
          <w:cnfStyle w:val="100000000000" w:firstRow="1" w:lastRow="0" w:firstColumn="0" w:lastColumn="0" w:oddVBand="0" w:evenVBand="0" w:oddHBand="0" w:evenHBand="0" w:firstRowFirstColumn="0" w:firstRowLastColumn="0" w:lastRowFirstColumn="0" w:lastRowLastColumn="0"/>
          <w:trHeight w:val="637"/>
        </w:trPr>
        <w:tc>
          <w:tcPr>
            <w:tcW w:w="2000" w:type="dxa"/>
          </w:tcPr>
          <w:p w14:paraId="01852588" w14:textId="77777777" w:rsidR="007A4DE3" w:rsidRPr="00A807E9" w:rsidRDefault="007A4DE3" w:rsidP="00F502E7">
            <w:pPr>
              <w:jc w:val="both"/>
            </w:pPr>
            <w:r w:rsidRPr="00A807E9">
              <w:rPr>
                <w:b/>
                <w:bCs/>
                <w:color w:val="000000"/>
              </w:rPr>
              <w:t>Requirement No.</w:t>
            </w:r>
          </w:p>
        </w:tc>
        <w:tc>
          <w:tcPr>
            <w:tcW w:w="7443" w:type="dxa"/>
          </w:tcPr>
          <w:p w14:paraId="6BFD8EF2" w14:textId="77777777" w:rsidR="007A4DE3" w:rsidRPr="00A807E9" w:rsidRDefault="007A4DE3" w:rsidP="00F502E7">
            <w:pPr>
              <w:jc w:val="both"/>
            </w:pPr>
            <w:r w:rsidRPr="00A807E9">
              <w:rPr>
                <w:b/>
                <w:bCs/>
                <w:color w:val="000000"/>
              </w:rPr>
              <w:t>Requirement Description</w:t>
            </w:r>
          </w:p>
        </w:tc>
      </w:tr>
      <w:tr w:rsidR="007A4DE3" w14:paraId="0F1752C8" w14:textId="77777777" w:rsidTr="00C62906">
        <w:trPr>
          <w:trHeight w:val="351"/>
        </w:trPr>
        <w:tc>
          <w:tcPr>
            <w:tcW w:w="2000" w:type="dxa"/>
          </w:tcPr>
          <w:p w14:paraId="38A09DB4" w14:textId="2274B23E" w:rsidR="007A4DE3" w:rsidRPr="00A807E9" w:rsidRDefault="0015186C" w:rsidP="007A4DE3">
            <w:pPr>
              <w:jc w:val="both"/>
            </w:pPr>
            <w:r w:rsidRPr="00A807E9">
              <w:rPr>
                <w:color w:val="000000"/>
              </w:rPr>
              <w:t>FR-</w:t>
            </w:r>
            <w:r w:rsidR="003E6241" w:rsidRPr="00A807E9">
              <w:rPr>
                <w:color w:val="000000"/>
              </w:rPr>
              <w:t>2.</w:t>
            </w:r>
            <w:r w:rsidR="007A4DE3" w:rsidRPr="00A807E9">
              <w:rPr>
                <w:color w:val="000000"/>
              </w:rPr>
              <w:t>1</w:t>
            </w:r>
          </w:p>
        </w:tc>
        <w:tc>
          <w:tcPr>
            <w:tcW w:w="7443" w:type="dxa"/>
          </w:tcPr>
          <w:p w14:paraId="04CEDD95" w14:textId="723D142D" w:rsidR="007A4DE3" w:rsidRPr="00A807E9" w:rsidRDefault="007A4DE3" w:rsidP="007A4DE3">
            <w:pPr>
              <w:jc w:val="both"/>
            </w:pPr>
            <w:r w:rsidRPr="00A807E9">
              <w:t>Contractors can register by providing their name, email, and password.</w:t>
            </w:r>
          </w:p>
        </w:tc>
      </w:tr>
      <w:tr w:rsidR="007A4DE3" w14:paraId="6C00FC81" w14:textId="77777777" w:rsidTr="00C62906">
        <w:trPr>
          <w:trHeight w:val="704"/>
        </w:trPr>
        <w:tc>
          <w:tcPr>
            <w:tcW w:w="2000" w:type="dxa"/>
          </w:tcPr>
          <w:p w14:paraId="0CCF783C" w14:textId="18ECA6A5" w:rsidR="007A4DE3" w:rsidRPr="00A807E9" w:rsidRDefault="003E6241" w:rsidP="007A4DE3">
            <w:pPr>
              <w:jc w:val="both"/>
            </w:pPr>
            <w:r w:rsidRPr="00A807E9">
              <w:rPr>
                <w:color w:val="000000"/>
              </w:rPr>
              <w:t>FR-2.</w:t>
            </w:r>
            <w:r w:rsidR="007A4DE3" w:rsidRPr="00A807E9">
              <w:rPr>
                <w:color w:val="000000"/>
              </w:rPr>
              <w:t>2</w:t>
            </w:r>
          </w:p>
        </w:tc>
        <w:tc>
          <w:tcPr>
            <w:tcW w:w="7443" w:type="dxa"/>
          </w:tcPr>
          <w:p w14:paraId="0E444468" w14:textId="164EA08F" w:rsidR="007A4DE3" w:rsidRPr="00A807E9" w:rsidRDefault="007A4DE3" w:rsidP="007A4DE3">
            <w:pPr>
              <w:jc w:val="both"/>
            </w:pPr>
            <w:r w:rsidRPr="00A807E9">
              <w:t>Contractors must create a profile during the first login with details like expertise.</w:t>
            </w:r>
          </w:p>
        </w:tc>
      </w:tr>
      <w:tr w:rsidR="007A4DE3" w14:paraId="6C789BEF" w14:textId="77777777" w:rsidTr="00C62906">
        <w:trPr>
          <w:trHeight w:val="351"/>
        </w:trPr>
        <w:tc>
          <w:tcPr>
            <w:tcW w:w="2000" w:type="dxa"/>
          </w:tcPr>
          <w:p w14:paraId="7CE3DFF0" w14:textId="0019C879" w:rsidR="007A4DE3" w:rsidRPr="00A807E9" w:rsidRDefault="003E6241" w:rsidP="007A4DE3">
            <w:pPr>
              <w:jc w:val="both"/>
            </w:pPr>
            <w:r w:rsidRPr="00A807E9">
              <w:rPr>
                <w:color w:val="000000"/>
              </w:rPr>
              <w:t>FR-2.</w:t>
            </w:r>
            <w:r w:rsidR="007A4DE3" w:rsidRPr="00A807E9">
              <w:rPr>
                <w:color w:val="000000"/>
              </w:rPr>
              <w:t>3</w:t>
            </w:r>
          </w:p>
        </w:tc>
        <w:tc>
          <w:tcPr>
            <w:tcW w:w="7443" w:type="dxa"/>
          </w:tcPr>
          <w:p w14:paraId="4D12FCC9" w14:textId="7672EDB5" w:rsidR="007A4DE3" w:rsidRPr="00A807E9" w:rsidRDefault="007A4DE3" w:rsidP="007A4DE3">
            <w:pPr>
              <w:jc w:val="both"/>
            </w:pPr>
            <w:r w:rsidRPr="00A807E9">
              <w:t>Contractors can log in using their credentials.</w:t>
            </w:r>
          </w:p>
        </w:tc>
      </w:tr>
      <w:tr w:rsidR="007A4DE3" w14:paraId="657DF217" w14:textId="77777777" w:rsidTr="00C62906">
        <w:trPr>
          <w:trHeight w:val="351"/>
        </w:trPr>
        <w:tc>
          <w:tcPr>
            <w:tcW w:w="2000" w:type="dxa"/>
          </w:tcPr>
          <w:p w14:paraId="6A0315C2" w14:textId="4638D513" w:rsidR="007A4DE3" w:rsidRPr="00A807E9" w:rsidRDefault="003E6241" w:rsidP="007A4DE3">
            <w:pPr>
              <w:jc w:val="both"/>
            </w:pPr>
            <w:r w:rsidRPr="00A807E9">
              <w:rPr>
                <w:color w:val="000000"/>
              </w:rPr>
              <w:t>FR-2.</w:t>
            </w:r>
            <w:r w:rsidR="007A4DE3" w:rsidRPr="00A807E9">
              <w:rPr>
                <w:color w:val="000000"/>
              </w:rPr>
              <w:t>4</w:t>
            </w:r>
          </w:p>
        </w:tc>
        <w:tc>
          <w:tcPr>
            <w:tcW w:w="7443" w:type="dxa"/>
          </w:tcPr>
          <w:p w14:paraId="1366B016" w14:textId="1899CBEE" w:rsidR="007A4DE3" w:rsidRPr="00A807E9" w:rsidRDefault="007A4DE3" w:rsidP="007A4DE3">
            <w:pPr>
              <w:jc w:val="both"/>
            </w:pPr>
            <w:r w:rsidRPr="00A807E9">
              <w:t>Contractors can list the services they provide, specifying expertise areas.</w:t>
            </w:r>
          </w:p>
        </w:tc>
      </w:tr>
      <w:tr w:rsidR="007A4DE3" w14:paraId="280FA00B" w14:textId="77777777" w:rsidTr="00C62906">
        <w:trPr>
          <w:trHeight w:val="351"/>
        </w:trPr>
        <w:tc>
          <w:tcPr>
            <w:tcW w:w="2000" w:type="dxa"/>
          </w:tcPr>
          <w:p w14:paraId="2BBD3BBE" w14:textId="3D537F97" w:rsidR="007A4DE3" w:rsidRPr="00A807E9" w:rsidRDefault="003E6241" w:rsidP="007A4DE3">
            <w:pPr>
              <w:jc w:val="both"/>
            </w:pPr>
            <w:r w:rsidRPr="00A807E9">
              <w:rPr>
                <w:color w:val="000000"/>
              </w:rPr>
              <w:t>FR-2.</w:t>
            </w:r>
            <w:r w:rsidR="007A4DE3" w:rsidRPr="00A807E9">
              <w:rPr>
                <w:color w:val="000000"/>
              </w:rPr>
              <w:t>5</w:t>
            </w:r>
          </w:p>
        </w:tc>
        <w:tc>
          <w:tcPr>
            <w:tcW w:w="7443" w:type="dxa"/>
          </w:tcPr>
          <w:p w14:paraId="15A9A445" w14:textId="7C1B7EBE" w:rsidR="007A4DE3" w:rsidRPr="00A807E9" w:rsidRDefault="007A4DE3" w:rsidP="007A4DE3">
            <w:pPr>
              <w:jc w:val="both"/>
            </w:pPr>
            <w:r w:rsidRPr="00A807E9">
              <w:t>Contractors can view and respond to service requests sent by Users.</w:t>
            </w:r>
          </w:p>
        </w:tc>
      </w:tr>
      <w:tr w:rsidR="007A4DE3" w14:paraId="44DF3072" w14:textId="77777777" w:rsidTr="00C62906">
        <w:trPr>
          <w:trHeight w:val="704"/>
        </w:trPr>
        <w:tc>
          <w:tcPr>
            <w:tcW w:w="2000" w:type="dxa"/>
          </w:tcPr>
          <w:p w14:paraId="7A7B8994" w14:textId="525CF3C1" w:rsidR="007A4DE3" w:rsidRPr="00A807E9" w:rsidRDefault="003E6241" w:rsidP="007A4DE3">
            <w:pPr>
              <w:jc w:val="both"/>
            </w:pPr>
            <w:r w:rsidRPr="00A807E9">
              <w:rPr>
                <w:color w:val="000000"/>
              </w:rPr>
              <w:t>FR-2.</w:t>
            </w:r>
            <w:r w:rsidR="007A4DE3" w:rsidRPr="00A807E9">
              <w:rPr>
                <w:color w:val="000000"/>
              </w:rPr>
              <w:t>6</w:t>
            </w:r>
          </w:p>
        </w:tc>
        <w:tc>
          <w:tcPr>
            <w:tcW w:w="7443" w:type="dxa"/>
          </w:tcPr>
          <w:p w14:paraId="7059ECD2" w14:textId="5E87DEF6" w:rsidR="007A4DE3" w:rsidRPr="00A807E9" w:rsidRDefault="007A4DE3" w:rsidP="007A4DE3">
            <w:pPr>
              <w:jc w:val="both"/>
            </w:pPr>
            <w:r w:rsidRPr="00A807E9">
              <w:t>Contractors can manage their schedule and mark availability for new requests.</w:t>
            </w:r>
          </w:p>
        </w:tc>
      </w:tr>
      <w:tr w:rsidR="007A4DE3" w14:paraId="77933100" w14:textId="77777777" w:rsidTr="00C62906">
        <w:trPr>
          <w:trHeight w:val="351"/>
        </w:trPr>
        <w:tc>
          <w:tcPr>
            <w:tcW w:w="2000" w:type="dxa"/>
          </w:tcPr>
          <w:p w14:paraId="41525E81" w14:textId="6976A529" w:rsidR="007A4DE3" w:rsidRPr="00A807E9" w:rsidRDefault="003E6241" w:rsidP="007A4DE3">
            <w:pPr>
              <w:jc w:val="both"/>
            </w:pPr>
            <w:r w:rsidRPr="00A807E9">
              <w:rPr>
                <w:color w:val="000000"/>
              </w:rPr>
              <w:t>FR-2.</w:t>
            </w:r>
            <w:r w:rsidR="007A4DE3" w:rsidRPr="00A807E9">
              <w:rPr>
                <w:color w:val="000000"/>
              </w:rPr>
              <w:t>7</w:t>
            </w:r>
          </w:p>
        </w:tc>
        <w:tc>
          <w:tcPr>
            <w:tcW w:w="7443" w:type="dxa"/>
          </w:tcPr>
          <w:p w14:paraId="10005395" w14:textId="0682B033" w:rsidR="007A4DE3" w:rsidRPr="00A807E9" w:rsidRDefault="007A4DE3" w:rsidP="007A4DE3">
            <w:pPr>
              <w:jc w:val="both"/>
            </w:pPr>
            <w:r w:rsidRPr="00A807E9">
              <w:t>Contractors can edit and update their profile anytime.</w:t>
            </w:r>
          </w:p>
        </w:tc>
      </w:tr>
      <w:tr w:rsidR="007A4DE3" w14:paraId="3FC702DC" w14:textId="77777777" w:rsidTr="00C62906">
        <w:trPr>
          <w:trHeight w:val="351"/>
        </w:trPr>
        <w:tc>
          <w:tcPr>
            <w:tcW w:w="2000" w:type="dxa"/>
          </w:tcPr>
          <w:p w14:paraId="64CBBDD7" w14:textId="7B53D04E" w:rsidR="007A4DE3" w:rsidRPr="00A807E9" w:rsidRDefault="003E6241" w:rsidP="007A4DE3">
            <w:pPr>
              <w:jc w:val="both"/>
            </w:pPr>
            <w:r w:rsidRPr="00A807E9">
              <w:rPr>
                <w:color w:val="000000"/>
              </w:rPr>
              <w:t>FR-2.</w:t>
            </w:r>
            <w:r w:rsidR="007A4DE3" w:rsidRPr="00A807E9">
              <w:rPr>
                <w:color w:val="000000"/>
              </w:rPr>
              <w:t>8</w:t>
            </w:r>
          </w:p>
        </w:tc>
        <w:tc>
          <w:tcPr>
            <w:tcW w:w="7443" w:type="dxa"/>
          </w:tcPr>
          <w:p w14:paraId="773ED039" w14:textId="5C5E1EF1" w:rsidR="007A4DE3" w:rsidRPr="00A807E9" w:rsidRDefault="007A4DE3" w:rsidP="007A4DE3">
            <w:pPr>
              <w:jc w:val="both"/>
            </w:pPr>
            <w:r w:rsidRPr="00A807E9">
              <w:t>Contractors can view feedback and ratings from Users.</w:t>
            </w:r>
          </w:p>
        </w:tc>
      </w:tr>
    </w:tbl>
    <w:p w14:paraId="6FB394D2" w14:textId="77777777" w:rsidR="003E693C" w:rsidRDefault="003E693C" w:rsidP="003E693C"/>
    <w:p w14:paraId="0CF439A2" w14:textId="77777777" w:rsidR="003E693C" w:rsidRDefault="003E693C" w:rsidP="003E693C"/>
    <w:p w14:paraId="42811DCE" w14:textId="1A7C1B87" w:rsidR="003E693C" w:rsidRPr="00C62906" w:rsidRDefault="00C62906" w:rsidP="00C62906">
      <w:pPr>
        <w:pStyle w:val="ListParagraph"/>
        <w:numPr>
          <w:ilvl w:val="0"/>
          <w:numId w:val="35"/>
        </w:numPr>
        <w:rPr>
          <w:b/>
          <w:bCs/>
        </w:rPr>
      </w:pPr>
      <w:r w:rsidRPr="00C62906">
        <w:rPr>
          <w:b/>
          <w:bCs/>
        </w:rPr>
        <w:t xml:space="preserve">Service Provider </w:t>
      </w:r>
    </w:p>
    <w:p w14:paraId="5DF6FCAB" w14:textId="77777777" w:rsidR="003E693C" w:rsidRDefault="003E693C" w:rsidP="003E693C"/>
    <w:tbl>
      <w:tblPr>
        <w:tblStyle w:val="TableElegant"/>
        <w:tblW w:w="9605" w:type="dxa"/>
        <w:tblInd w:w="-23" w:type="dxa"/>
        <w:tblLook w:val="04A0" w:firstRow="1" w:lastRow="0" w:firstColumn="1" w:lastColumn="0" w:noHBand="0" w:noVBand="1"/>
      </w:tblPr>
      <w:tblGrid>
        <w:gridCol w:w="2199"/>
        <w:gridCol w:w="7406"/>
      </w:tblGrid>
      <w:tr w:rsidR="00C62906" w:rsidRPr="00C62906" w14:paraId="6765BF59" w14:textId="77777777" w:rsidTr="00C62906">
        <w:trPr>
          <w:cnfStyle w:val="100000000000" w:firstRow="1" w:lastRow="0" w:firstColumn="0" w:lastColumn="0" w:oddVBand="0" w:evenVBand="0" w:oddHBand="0" w:evenHBand="0" w:firstRowFirstColumn="0" w:firstRowLastColumn="0" w:lastRowFirstColumn="0" w:lastRowLastColumn="0"/>
          <w:trHeight w:val="675"/>
        </w:trPr>
        <w:tc>
          <w:tcPr>
            <w:tcW w:w="2199" w:type="dxa"/>
          </w:tcPr>
          <w:p w14:paraId="2AA9CD0C" w14:textId="3E7C285F" w:rsidR="00C62906" w:rsidRPr="00A807E9" w:rsidRDefault="00C62906" w:rsidP="00C62906">
            <w:pPr>
              <w:jc w:val="both"/>
            </w:pPr>
            <w:r w:rsidRPr="00A807E9">
              <w:rPr>
                <w:b/>
                <w:bCs/>
                <w:color w:val="000000"/>
              </w:rPr>
              <w:t>Requirement No.</w:t>
            </w:r>
          </w:p>
        </w:tc>
        <w:tc>
          <w:tcPr>
            <w:tcW w:w="7406" w:type="dxa"/>
          </w:tcPr>
          <w:p w14:paraId="4F2C0918" w14:textId="3C25A758" w:rsidR="00C62906" w:rsidRPr="00A807E9" w:rsidRDefault="00C62906" w:rsidP="00C62906">
            <w:pPr>
              <w:jc w:val="both"/>
            </w:pPr>
            <w:r w:rsidRPr="00A807E9">
              <w:rPr>
                <w:b/>
                <w:bCs/>
                <w:color w:val="000000"/>
              </w:rPr>
              <w:t>Requirement Description</w:t>
            </w:r>
          </w:p>
        </w:tc>
      </w:tr>
      <w:tr w:rsidR="00C62906" w:rsidRPr="00C62906" w14:paraId="286F1E7C" w14:textId="77777777" w:rsidTr="00C62906">
        <w:trPr>
          <w:trHeight w:val="675"/>
        </w:trPr>
        <w:tc>
          <w:tcPr>
            <w:tcW w:w="2199" w:type="dxa"/>
          </w:tcPr>
          <w:p w14:paraId="456AAD2C" w14:textId="4CCDB332" w:rsidR="00C62906" w:rsidRPr="00A807E9" w:rsidRDefault="003E6241" w:rsidP="00C62906">
            <w:pPr>
              <w:jc w:val="both"/>
            </w:pPr>
            <w:r w:rsidRPr="00A807E9">
              <w:rPr>
                <w:color w:val="000000"/>
              </w:rPr>
              <w:t>FR-3.</w:t>
            </w:r>
            <w:r w:rsidR="00C62906" w:rsidRPr="00A807E9">
              <w:rPr>
                <w:color w:val="000000"/>
              </w:rPr>
              <w:t>1</w:t>
            </w:r>
          </w:p>
        </w:tc>
        <w:tc>
          <w:tcPr>
            <w:tcW w:w="7406" w:type="dxa"/>
          </w:tcPr>
          <w:p w14:paraId="288243C8" w14:textId="770B0531" w:rsidR="00C62906" w:rsidRPr="00A807E9" w:rsidRDefault="00C62906" w:rsidP="00C62906">
            <w:pPr>
              <w:jc w:val="both"/>
            </w:pPr>
            <w:r w:rsidRPr="00A807E9">
              <w:rPr>
                <w:color w:val="000000"/>
              </w:rPr>
              <w:t>Service Providers can register by providing their name, email, and password.</w:t>
            </w:r>
          </w:p>
        </w:tc>
      </w:tr>
      <w:tr w:rsidR="00C62906" w:rsidRPr="00C62906" w14:paraId="3B9F3546" w14:textId="77777777" w:rsidTr="00C62906">
        <w:trPr>
          <w:trHeight w:val="675"/>
        </w:trPr>
        <w:tc>
          <w:tcPr>
            <w:tcW w:w="2199" w:type="dxa"/>
          </w:tcPr>
          <w:p w14:paraId="49F131D2" w14:textId="0463DA08" w:rsidR="00C62906" w:rsidRPr="00A807E9" w:rsidRDefault="003E6241" w:rsidP="00C62906">
            <w:pPr>
              <w:jc w:val="both"/>
            </w:pPr>
            <w:r w:rsidRPr="00A807E9">
              <w:rPr>
                <w:color w:val="000000"/>
              </w:rPr>
              <w:t>FR-3.</w:t>
            </w:r>
            <w:r w:rsidR="00C62906" w:rsidRPr="00A807E9">
              <w:rPr>
                <w:color w:val="000000"/>
              </w:rPr>
              <w:t>2</w:t>
            </w:r>
          </w:p>
        </w:tc>
        <w:tc>
          <w:tcPr>
            <w:tcW w:w="7406" w:type="dxa"/>
          </w:tcPr>
          <w:p w14:paraId="451116A9" w14:textId="7CD32208" w:rsidR="00C62906" w:rsidRPr="00A807E9" w:rsidRDefault="00C62906" w:rsidP="00C62906">
            <w:pPr>
              <w:jc w:val="both"/>
            </w:pPr>
            <w:r w:rsidRPr="00A807E9">
              <w:rPr>
                <w:color w:val="000000"/>
              </w:rPr>
              <w:t>Service Providers must create a profile during the first login, including services offered.</w:t>
            </w:r>
          </w:p>
        </w:tc>
      </w:tr>
      <w:tr w:rsidR="00C62906" w:rsidRPr="00C62906" w14:paraId="0675EEF2" w14:textId="77777777" w:rsidTr="00C62906">
        <w:trPr>
          <w:trHeight w:val="337"/>
        </w:trPr>
        <w:tc>
          <w:tcPr>
            <w:tcW w:w="2199" w:type="dxa"/>
          </w:tcPr>
          <w:p w14:paraId="65CB9D23" w14:textId="3C5AD249" w:rsidR="00C62906" w:rsidRPr="00A807E9" w:rsidRDefault="003E6241" w:rsidP="00C62906">
            <w:pPr>
              <w:jc w:val="both"/>
            </w:pPr>
            <w:r w:rsidRPr="00A807E9">
              <w:rPr>
                <w:color w:val="000000"/>
              </w:rPr>
              <w:t>FR-3.</w:t>
            </w:r>
            <w:r w:rsidR="00C62906" w:rsidRPr="00A807E9">
              <w:rPr>
                <w:color w:val="000000"/>
              </w:rPr>
              <w:t>3</w:t>
            </w:r>
          </w:p>
        </w:tc>
        <w:tc>
          <w:tcPr>
            <w:tcW w:w="7406" w:type="dxa"/>
          </w:tcPr>
          <w:p w14:paraId="4F583855" w14:textId="4ACD8936" w:rsidR="00C62906" w:rsidRPr="00A807E9" w:rsidRDefault="00C62906" w:rsidP="00C62906">
            <w:pPr>
              <w:jc w:val="both"/>
            </w:pPr>
            <w:r w:rsidRPr="00A807E9">
              <w:rPr>
                <w:color w:val="000000"/>
              </w:rPr>
              <w:t>Service Providers can log in using their credentials.</w:t>
            </w:r>
          </w:p>
        </w:tc>
      </w:tr>
      <w:tr w:rsidR="00C62906" w:rsidRPr="00C62906" w14:paraId="048795CE" w14:textId="77777777" w:rsidTr="00C62906">
        <w:trPr>
          <w:trHeight w:val="689"/>
        </w:trPr>
        <w:tc>
          <w:tcPr>
            <w:tcW w:w="2199" w:type="dxa"/>
          </w:tcPr>
          <w:p w14:paraId="755C7A20" w14:textId="6F09D0DC" w:rsidR="00C62906" w:rsidRPr="00A807E9" w:rsidRDefault="003E6241" w:rsidP="00C62906">
            <w:pPr>
              <w:jc w:val="both"/>
            </w:pPr>
            <w:r w:rsidRPr="00A807E9">
              <w:rPr>
                <w:color w:val="000000"/>
              </w:rPr>
              <w:t>FR-3.</w:t>
            </w:r>
            <w:r w:rsidR="00C62906" w:rsidRPr="00A807E9">
              <w:rPr>
                <w:color w:val="000000"/>
              </w:rPr>
              <w:t>4</w:t>
            </w:r>
          </w:p>
        </w:tc>
        <w:tc>
          <w:tcPr>
            <w:tcW w:w="7406" w:type="dxa"/>
          </w:tcPr>
          <w:p w14:paraId="77C61103" w14:textId="4A15C3A5" w:rsidR="00C62906" w:rsidRPr="00A807E9" w:rsidRDefault="00C62906" w:rsidP="00C62906">
            <w:pPr>
              <w:jc w:val="both"/>
            </w:pPr>
            <w:r w:rsidRPr="00A807E9">
              <w:rPr>
                <w:color w:val="000000"/>
              </w:rPr>
              <w:t>Service Providers can list services and tools they provide, specifying pricing.</w:t>
            </w:r>
          </w:p>
        </w:tc>
      </w:tr>
      <w:tr w:rsidR="00C62906" w:rsidRPr="00C62906" w14:paraId="24698292" w14:textId="77777777" w:rsidTr="00C62906">
        <w:trPr>
          <w:trHeight w:val="675"/>
        </w:trPr>
        <w:tc>
          <w:tcPr>
            <w:tcW w:w="2199" w:type="dxa"/>
          </w:tcPr>
          <w:p w14:paraId="608AC119" w14:textId="78C20380" w:rsidR="00C62906" w:rsidRPr="00A807E9" w:rsidRDefault="003E6241" w:rsidP="00C62906">
            <w:pPr>
              <w:jc w:val="both"/>
            </w:pPr>
            <w:r w:rsidRPr="00A807E9">
              <w:rPr>
                <w:color w:val="000000"/>
              </w:rPr>
              <w:t>FR-3.</w:t>
            </w:r>
            <w:r w:rsidR="00C62906" w:rsidRPr="00A807E9">
              <w:rPr>
                <w:color w:val="000000"/>
              </w:rPr>
              <w:t>5</w:t>
            </w:r>
          </w:p>
        </w:tc>
        <w:tc>
          <w:tcPr>
            <w:tcW w:w="7406" w:type="dxa"/>
          </w:tcPr>
          <w:p w14:paraId="461EBDF0" w14:textId="3FFF616A" w:rsidR="00C62906" w:rsidRPr="00A807E9" w:rsidRDefault="00C62906" w:rsidP="00C62906">
            <w:pPr>
              <w:jc w:val="both"/>
            </w:pPr>
            <w:r w:rsidRPr="00A807E9">
              <w:rPr>
                <w:color w:val="000000"/>
              </w:rPr>
              <w:t>Service Providers can view requests sent by Users and respond accordingly.</w:t>
            </w:r>
          </w:p>
        </w:tc>
      </w:tr>
      <w:tr w:rsidR="00C62906" w:rsidRPr="00C62906" w14:paraId="5352CCED" w14:textId="77777777" w:rsidTr="00C62906">
        <w:trPr>
          <w:trHeight w:val="337"/>
        </w:trPr>
        <w:tc>
          <w:tcPr>
            <w:tcW w:w="2199" w:type="dxa"/>
          </w:tcPr>
          <w:p w14:paraId="7EC2E178" w14:textId="6CE70C6C" w:rsidR="00C62906" w:rsidRPr="00A807E9" w:rsidRDefault="003E6241" w:rsidP="00C62906">
            <w:pPr>
              <w:jc w:val="both"/>
            </w:pPr>
            <w:r w:rsidRPr="00A807E9">
              <w:rPr>
                <w:color w:val="000000"/>
              </w:rPr>
              <w:t>FR-3.</w:t>
            </w:r>
            <w:r w:rsidR="00C62906" w:rsidRPr="00A807E9">
              <w:rPr>
                <w:color w:val="000000"/>
              </w:rPr>
              <w:t>6</w:t>
            </w:r>
          </w:p>
        </w:tc>
        <w:tc>
          <w:tcPr>
            <w:tcW w:w="7406" w:type="dxa"/>
          </w:tcPr>
          <w:p w14:paraId="1550AEE9" w14:textId="4348FC7E" w:rsidR="00C62906" w:rsidRPr="00A807E9" w:rsidRDefault="00C62906" w:rsidP="00C62906">
            <w:pPr>
              <w:jc w:val="both"/>
            </w:pPr>
            <w:r w:rsidRPr="00A807E9">
              <w:rPr>
                <w:color w:val="000000"/>
              </w:rPr>
              <w:t>Service Providers can edit and update their profile anytime.</w:t>
            </w:r>
          </w:p>
        </w:tc>
      </w:tr>
      <w:tr w:rsidR="00C62906" w:rsidRPr="00C62906" w14:paraId="397284BE" w14:textId="77777777" w:rsidTr="00C62906">
        <w:trPr>
          <w:trHeight w:val="337"/>
        </w:trPr>
        <w:tc>
          <w:tcPr>
            <w:tcW w:w="2199" w:type="dxa"/>
          </w:tcPr>
          <w:p w14:paraId="2A8C875A" w14:textId="239372F2" w:rsidR="00C62906" w:rsidRPr="00A807E9" w:rsidRDefault="003E6241" w:rsidP="00C62906">
            <w:pPr>
              <w:jc w:val="both"/>
            </w:pPr>
            <w:r w:rsidRPr="00A807E9">
              <w:rPr>
                <w:color w:val="000000"/>
              </w:rPr>
              <w:t>FR-3.</w:t>
            </w:r>
            <w:r w:rsidR="00C62906" w:rsidRPr="00A807E9">
              <w:rPr>
                <w:color w:val="000000"/>
              </w:rPr>
              <w:t>7</w:t>
            </w:r>
          </w:p>
        </w:tc>
        <w:tc>
          <w:tcPr>
            <w:tcW w:w="7406" w:type="dxa"/>
          </w:tcPr>
          <w:p w14:paraId="6C3146B5" w14:textId="620B5792" w:rsidR="00C62906" w:rsidRPr="00A807E9" w:rsidRDefault="00C62906" w:rsidP="00C62906">
            <w:pPr>
              <w:jc w:val="both"/>
            </w:pPr>
            <w:r w:rsidRPr="00A807E9">
              <w:rPr>
                <w:color w:val="000000"/>
              </w:rPr>
              <w:t>Service Providers can view feedback and ratings provided by Users.</w:t>
            </w:r>
          </w:p>
        </w:tc>
      </w:tr>
    </w:tbl>
    <w:p w14:paraId="27784CD3" w14:textId="77777777" w:rsidR="003E693C" w:rsidRDefault="003E693C" w:rsidP="003E693C"/>
    <w:p w14:paraId="095FD1BF" w14:textId="77777777" w:rsidR="003E693C" w:rsidRDefault="003E693C" w:rsidP="003E693C"/>
    <w:p w14:paraId="61F2397B" w14:textId="77777777" w:rsidR="003E693C" w:rsidRDefault="003E693C" w:rsidP="003E693C"/>
    <w:p w14:paraId="6C134C98" w14:textId="77777777" w:rsidR="003E693C" w:rsidRDefault="003E693C" w:rsidP="003E693C"/>
    <w:p w14:paraId="55F6C790" w14:textId="77777777" w:rsidR="003E693C" w:rsidRDefault="003E693C" w:rsidP="003E693C"/>
    <w:p w14:paraId="1536004D" w14:textId="77777777" w:rsidR="003E693C" w:rsidRDefault="003E693C" w:rsidP="003E693C"/>
    <w:p w14:paraId="5AF12C8A" w14:textId="77777777" w:rsidR="003E693C" w:rsidRDefault="003E693C" w:rsidP="003E693C"/>
    <w:p w14:paraId="1F815A7C" w14:textId="77777777" w:rsidR="003E693C" w:rsidRDefault="003E693C" w:rsidP="003E693C"/>
    <w:p w14:paraId="237EE5AA" w14:textId="77777777" w:rsidR="00C62906" w:rsidRDefault="00C62906" w:rsidP="003E693C"/>
    <w:p w14:paraId="688B0E1E" w14:textId="77777777" w:rsidR="00C62906" w:rsidRDefault="00C62906" w:rsidP="003E693C"/>
    <w:p w14:paraId="0AACE85A" w14:textId="77777777" w:rsidR="00C62906" w:rsidRDefault="00C62906" w:rsidP="003E693C"/>
    <w:p w14:paraId="428E7D6E" w14:textId="77777777" w:rsidR="00C62906" w:rsidRDefault="00C62906" w:rsidP="003E693C"/>
    <w:p w14:paraId="32CD4E5B" w14:textId="29E5AF49" w:rsidR="00C62906" w:rsidRPr="00C62906" w:rsidRDefault="00C62906" w:rsidP="00C62906">
      <w:pPr>
        <w:pStyle w:val="ListParagraph"/>
        <w:numPr>
          <w:ilvl w:val="0"/>
          <w:numId w:val="36"/>
        </w:numPr>
        <w:rPr>
          <w:b/>
          <w:bCs/>
        </w:rPr>
      </w:pPr>
      <w:r w:rsidRPr="00C62906">
        <w:rPr>
          <w:b/>
          <w:bCs/>
        </w:rPr>
        <w:t>Admin</w:t>
      </w:r>
    </w:p>
    <w:p w14:paraId="749B53F5" w14:textId="77777777" w:rsidR="003E693C" w:rsidRDefault="003E693C" w:rsidP="003E693C"/>
    <w:tbl>
      <w:tblPr>
        <w:tblStyle w:val="TableElegant"/>
        <w:tblW w:w="9372" w:type="dxa"/>
        <w:tblLook w:val="04A0" w:firstRow="1" w:lastRow="0" w:firstColumn="1" w:lastColumn="0" w:noHBand="0" w:noVBand="1"/>
      </w:tblPr>
      <w:tblGrid>
        <w:gridCol w:w="2146"/>
        <w:gridCol w:w="7226"/>
      </w:tblGrid>
      <w:tr w:rsidR="00773D27" w14:paraId="7D8E88C2" w14:textId="77777777" w:rsidTr="00973C54">
        <w:trPr>
          <w:cnfStyle w:val="100000000000" w:firstRow="1" w:lastRow="0" w:firstColumn="0" w:lastColumn="0" w:oddVBand="0" w:evenVBand="0" w:oddHBand="0" w:evenHBand="0" w:firstRowFirstColumn="0" w:firstRowLastColumn="0" w:lastRowFirstColumn="0" w:lastRowLastColumn="0"/>
          <w:trHeight w:val="614"/>
        </w:trPr>
        <w:tc>
          <w:tcPr>
            <w:tcW w:w="2146" w:type="dxa"/>
          </w:tcPr>
          <w:p w14:paraId="7FAB359A" w14:textId="25F7C043" w:rsidR="00773D27" w:rsidRPr="00A807E9" w:rsidRDefault="00773D27" w:rsidP="00973C54">
            <w:pPr>
              <w:jc w:val="both"/>
            </w:pPr>
            <w:r w:rsidRPr="00A807E9">
              <w:rPr>
                <w:b/>
                <w:bCs/>
                <w:color w:val="000000"/>
              </w:rPr>
              <w:t>Requirement No.</w:t>
            </w:r>
          </w:p>
        </w:tc>
        <w:tc>
          <w:tcPr>
            <w:tcW w:w="7226" w:type="dxa"/>
          </w:tcPr>
          <w:p w14:paraId="6634402A" w14:textId="2C978CF4" w:rsidR="00773D27" w:rsidRPr="00A807E9" w:rsidRDefault="00773D27" w:rsidP="00973C54">
            <w:pPr>
              <w:jc w:val="both"/>
            </w:pPr>
            <w:r w:rsidRPr="00A807E9">
              <w:rPr>
                <w:b/>
                <w:bCs/>
                <w:color w:val="000000"/>
              </w:rPr>
              <w:t>Requirement Description</w:t>
            </w:r>
          </w:p>
        </w:tc>
      </w:tr>
      <w:tr w:rsidR="00773D27" w14:paraId="2A769D59" w14:textId="77777777" w:rsidTr="00973C54">
        <w:trPr>
          <w:trHeight w:val="614"/>
        </w:trPr>
        <w:tc>
          <w:tcPr>
            <w:tcW w:w="2146" w:type="dxa"/>
          </w:tcPr>
          <w:p w14:paraId="60218431" w14:textId="564DB2C9" w:rsidR="00773D27" w:rsidRPr="00A807E9" w:rsidRDefault="0015186C" w:rsidP="00973C54">
            <w:pPr>
              <w:jc w:val="both"/>
            </w:pPr>
            <w:r w:rsidRPr="00A807E9">
              <w:rPr>
                <w:color w:val="000000"/>
              </w:rPr>
              <w:t>FR-</w:t>
            </w:r>
            <w:r w:rsidR="00DD3F94" w:rsidRPr="00A807E9">
              <w:rPr>
                <w:color w:val="000000"/>
              </w:rPr>
              <w:t>4</w:t>
            </w:r>
            <w:r w:rsidRPr="00A807E9">
              <w:rPr>
                <w:color w:val="000000"/>
              </w:rPr>
              <w:t>.</w:t>
            </w:r>
            <w:r w:rsidR="00773D27" w:rsidRPr="00A807E9">
              <w:rPr>
                <w:color w:val="000000"/>
              </w:rPr>
              <w:t>1</w:t>
            </w:r>
          </w:p>
        </w:tc>
        <w:tc>
          <w:tcPr>
            <w:tcW w:w="7226" w:type="dxa"/>
          </w:tcPr>
          <w:p w14:paraId="00D9469D" w14:textId="53AF5F8C" w:rsidR="00773D27" w:rsidRPr="00A807E9" w:rsidRDefault="00773D27" w:rsidP="00973C54">
            <w:pPr>
              <w:jc w:val="both"/>
            </w:pPr>
            <w:r w:rsidRPr="00A807E9">
              <w:rPr>
                <w:color w:val="000000"/>
              </w:rPr>
              <w:t>Admin can access a dashboard to monitor and manage system activities.</w:t>
            </w:r>
          </w:p>
        </w:tc>
      </w:tr>
      <w:tr w:rsidR="00773D27" w14:paraId="7C6C6C17" w14:textId="77777777" w:rsidTr="00973C54">
        <w:trPr>
          <w:trHeight w:val="298"/>
        </w:trPr>
        <w:tc>
          <w:tcPr>
            <w:tcW w:w="2146" w:type="dxa"/>
          </w:tcPr>
          <w:p w14:paraId="237F2E89" w14:textId="69ADAE0C" w:rsidR="00773D27" w:rsidRPr="00A807E9" w:rsidRDefault="00DD3F94" w:rsidP="00973C54">
            <w:pPr>
              <w:jc w:val="both"/>
            </w:pPr>
            <w:r w:rsidRPr="00A807E9">
              <w:rPr>
                <w:color w:val="000000"/>
              </w:rPr>
              <w:t>FR-4.</w:t>
            </w:r>
            <w:r w:rsidR="00773D27" w:rsidRPr="00A807E9">
              <w:rPr>
                <w:color w:val="000000"/>
              </w:rPr>
              <w:t>2</w:t>
            </w:r>
          </w:p>
        </w:tc>
        <w:tc>
          <w:tcPr>
            <w:tcW w:w="7226" w:type="dxa"/>
          </w:tcPr>
          <w:p w14:paraId="6128FC85" w14:textId="09F1590D" w:rsidR="00773D27" w:rsidRPr="00A807E9" w:rsidRDefault="00773D27" w:rsidP="00973C54">
            <w:pPr>
              <w:jc w:val="both"/>
            </w:pPr>
            <w:r w:rsidRPr="00A807E9">
              <w:rPr>
                <w:color w:val="000000"/>
              </w:rPr>
              <w:t>Admin can view and manage User accounts.</w:t>
            </w:r>
          </w:p>
        </w:tc>
      </w:tr>
      <w:tr w:rsidR="00773D27" w14:paraId="37E36E1D" w14:textId="77777777" w:rsidTr="00973C54">
        <w:trPr>
          <w:trHeight w:val="298"/>
        </w:trPr>
        <w:tc>
          <w:tcPr>
            <w:tcW w:w="2146" w:type="dxa"/>
          </w:tcPr>
          <w:p w14:paraId="667BBAEB" w14:textId="546F5D0C" w:rsidR="00773D27" w:rsidRPr="00A807E9" w:rsidRDefault="00DD3F94" w:rsidP="00973C54">
            <w:pPr>
              <w:jc w:val="both"/>
            </w:pPr>
            <w:r w:rsidRPr="00A807E9">
              <w:rPr>
                <w:color w:val="000000"/>
              </w:rPr>
              <w:t>FR-4.</w:t>
            </w:r>
            <w:r w:rsidR="00773D27" w:rsidRPr="00A807E9">
              <w:rPr>
                <w:color w:val="000000"/>
              </w:rPr>
              <w:t>3</w:t>
            </w:r>
          </w:p>
        </w:tc>
        <w:tc>
          <w:tcPr>
            <w:tcW w:w="7226" w:type="dxa"/>
          </w:tcPr>
          <w:p w14:paraId="33BEC049" w14:textId="0AF1FD60" w:rsidR="00773D27" w:rsidRPr="00A807E9" w:rsidRDefault="00773D27" w:rsidP="00973C54">
            <w:pPr>
              <w:jc w:val="both"/>
            </w:pPr>
            <w:r w:rsidRPr="00A807E9">
              <w:rPr>
                <w:color w:val="000000"/>
              </w:rPr>
              <w:t>Admin can deactivate or delete User accounts if necessary.</w:t>
            </w:r>
          </w:p>
        </w:tc>
      </w:tr>
      <w:tr w:rsidR="00773D27" w14:paraId="3028B2F5" w14:textId="77777777" w:rsidTr="00973C54">
        <w:trPr>
          <w:trHeight w:val="315"/>
        </w:trPr>
        <w:tc>
          <w:tcPr>
            <w:tcW w:w="2146" w:type="dxa"/>
          </w:tcPr>
          <w:p w14:paraId="2B040DDA" w14:textId="082F460E" w:rsidR="00773D27" w:rsidRPr="00A807E9" w:rsidRDefault="00DD3F94" w:rsidP="00973C54">
            <w:pPr>
              <w:jc w:val="both"/>
            </w:pPr>
            <w:r w:rsidRPr="00A807E9">
              <w:rPr>
                <w:color w:val="000000"/>
              </w:rPr>
              <w:t>FR-4.</w:t>
            </w:r>
            <w:r w:rsidR="00773D27" w:rsidRPr="00A807E9">
              <w:rPr>
                <w:color w:val="000000"/>
              </w:rPr>
              <w:t>4</w:t>
            </w:r>
          </w:p>
        </w:tc>
        <w:tc>
          <w:tcPr>
            <w:tcW w:w="7226" w:type="dxa"/>
          </w:tcPr>
          <w:p w14:paraId="55942A54" w14:textId="00920174" w:rsidR="00773D27" w:rsidRPr="00A807E9" w:rsidRDefault="00773D27" w:rsidP="00973C54">
            <w:pPr>
              <w:jc w:val="both"/>
            </w:pPr>
            <w:r w:rsidRPr="00A807E9">
              <w:rPr>
                <w:color w:val="000000"/>
              </w:rPr>
              <w:t>Admin can view and manage Contractor profiles and their services.</w:t>
            </w:r>
          </w:p>
        </w:tc>
      </w:tr>
      <w:tr w:rsidR="00773D27" w14:paraId="71B350FF" w14:textId="77777777" w:rsidTr="00973C54">
        <w:trPr>
          <w:trHeight w:val="298"/>
        </w:trPr>
        <w:tc>
          <w:tcPr>
            <w:tcW w:w="2146" w:type="dxa"/>
          </w:tcPr>
          <w:p w14:paraId="24661DB3" w14:textId="2D58B7E0" w:rsidR="00773D27" w:rsidRPr="00A807E9" w:rsidRDefault="00DD3F94" w:rsidP="00973C54">
            <w:pPr>
              <w:jc w:val="both"/>
            </w:pPr>
            <w:r w:rsidRPr="00A807E9">
              <w:rPr>
                <w:color w:val="000000"/>
              </w:rPr>
              <w:t>FR-4.</w:t>
            </w:r>
            <w:r w:rsidR="00773D27" w:rsidRPr="00A807E9">
              <w:rPr>
                <w:color w:val="000000"/>
              </w:rPr>
              <w:t>5</w:t>
            </w:r>
          </w:p>
        </w:tc>
        <w:tc>
          <w:tcPr>
            <w:tcW w:w="7226" w:type="dxa"/>
          </w:tcPr>
          <w:p w14:paraId="7C8E1472" w14:textId="7C4E6DBE" w:rsidR="00773D27" w:rsidRPr="00A807E9" w:rsidRDefault="00773D27" w:rsidP="00973C54">
            <w:pPr>
              <w:jc w:val="both"/>
            </w:pPr>
            <w:r w:rsidRPr="00A807E9">
              <w:rPr>
                <w:color w:val="000000"/>
              </w:rPr>
              <w:t>Admin can approve or reject new Contractors or their services.</w:t>
            </w:r>
          </w:p>
        </w:tc>
      </w:tr>
      <w:tr w:rsidR="00773D27" w14:paraId="76A6443C" w14:textId="77777777" w:rsidTr="00973C54">
        <w:trPr>
          <w:trHeight w:val="614"/>
        </w:trPr>
        <w:tc>
          <w:tcPr>
            <w:tcW w:w="2146" w:type="dxa"/>
          </w:tcPr>
          <w:p w14:paraId="073742F2" w14:textId="21DD0F9C" w:rsidR="00773D27" w:rsidRPr="00A807E9" w:rsidRDefault="00DD3F94" w:rsidP="00973C54">
            <w:pPr>
              <w:jc w:val="both"/>
            </w:pPr>
            <w:r w:rsidRPr="00A807E9">
              <w:rPr>
                <w:color w:val="000000"/>
              </w:rPr>
              <w:t>FR-4.</w:t>
            </w:r>
            <w:r w:rsidR="00773D27" w:rsidRPr="00A807E9">
              <w:rPr>
                <w:color w:val="000000"/>
              </w:rPr>
              <w:t>6</w:t>
            </w:r>
          </w:p>
        </w:tc>
        <w:tc>
          <w:tcPr>
            <w:tcW w:w="7226" w:type="dxa"/>
          </w:tcPr>
          <w:p w14:paraId="6E0FFE93" w14:textId="67D5117A" w:rsidR="00773D27" w:rsidRPr="00A807E9" w:rsidRDefault="00773D27" w:rsidP="00973C54">
            <w:pPr>
              <w:jc w:val="both"/>
            </w:pPr>
            <w:r w:rsidRPr="00A807E9">
              <w:rPr>
                <w:color w:val="000000"/>
              </w:rPr>
              <w:t>Admin can view and manage Service Provider profiles and services/tools.</w:t>
            </w:r>
          </w:p>
        </w:tc>
      </w:tr>
      <w:tr w:rsidR="00773D27" w14:paraId="0F1B61F0" w14:textId="77777777" w:rsidTr="00973C54">
        <w:trPr>
          <w:trHeight w:val="614"/>
        </w:trPr>
        <w:tc>
          <w:tcPr>
            <w:tcW w:w="2146" w:type="dxa"/>
          </w:tcPr>
          <w:p w14:paraId="6394B54B" w14:textId="3182496C" w:rsidR="00773D27" w:rsidRPr="00A807E9" w:rsidRDefault="00DD3F94" w:rsidP="00973C54">
            <w:pPr>
              <w:jc w:val="both"/>
            </w:pPr>
            <w:r w:rsidRPr="00A807E9">
              <w:rPr>
                <w:color w:val="000000"/>
              </w:rPr>
              <w:t>FR-4.</w:t>
            </w:r>
            <w:r w:rsidR="00773D27" w:rsidRPr="00A807E9">
              <w:rPr>
                <w:color w:val="000000"/>
              </w:rPr>
              <w:t>7</w:t>
            </w:r>
          </w:p>
        </w:tc>
        <w:tc>
          <w:tcPr>
            <w:tcW w:w="7226" w:type="dxa"/>
          </w:tcPr>
          <w:p w14:paraId="5AFBF60E" w14:textId="740C59A5" w:rsidR="00773D27" w:rsidRPr="00A807E9" w:rsidRDefault="00773D27" w:rsidP="00973C54">
            <w:pPr>
              <w:jc w:val="both"/>
            </w:pPr>
            <w:r w:rsidRPr="00A807E9">
              <w:rPr>
                <w:color w:val="000000"/>
              </w:rPr>
              <w:t>Admin can approve or reject new Service Provider registrations or service listings.</w:t>
            </w:r>
          </w:p>
        </w:tc>
      </w:tr>
      <w:tr w:rsidR="00773D27" w14:paraId="56678DC8" w14:textId="77777777" w:rsidTr="00973C54">
        <w:trPr>
          <w:trHeight w:val="614"/>
        </w:trPr>
        <w:tc>
          <w:tcPr>
            <w:tcW w:w="2146" w:type="dxa"/>
          </w:tcPr>
          <w:p w14:paraId="6D7DEEC7" w14:textId="212F5080" w:rsidR="00773D27" w:rsidRPr="00A807E9" w:rsidRDefault="00DD3F94" w:rsidP="00973C54">
            <w:pPr>
              <w:jc w:val="both"/>
            </w:pPr>
            <w:r w:rsidRPr="00A807E9">
              <w:rPr>
                <w:color w:val="000000"/>
              </w:rPr>
              <w:t>FR-4.</w:t>
            </w:r>
            <w:r w:rsidR="00773D27" w:rsidRPr="00A807E9">
              <w:rPr>
                <w:color w:val="000000"/>
              </w:rPr>
              <w:t>8</w:t>
            </w:r>
          </w:p>
        </w:tc>
        <w:tc>
          <w:tcPr>
            <w:tcW w:w="7226" w:type="dxa"/>
          </w:tcPr>
          <w:p w14:paraId="133E419B" w14:textId="18D81777" w:rsidR="00773D27" w:rsidRPr="00A807E9" w:rsidRDefault="00773D27" w:rsidP="00973C54">
            <w:pPr>
              <w:jc w:val="both"/>
            </w:pPr>
            <w:r w:rsidRPr="00A807E9">
              <w:rPr>
                <w:color w:val="000000"/>
              </w:rPr>
              <w:t>Admin can monitor feedback and ratings to ensure no offensive content is published.</w:t>
            </w:r>
          </w:p>
        </w:tc>
      </w:tr>
      <w:tr w:rsidR="00773D27" w14:paraId="3E3781A3" w14:textId="77777777" w:rsidTr="00973C54">
        <w:trPr>
          <w:trHeight w:val="298"/>
        </w:trPr>
        <w:tc>
          <w:tcPr>
            <w:tcW w:w="2146" w:type="dxa"/>
          </w:tcPr>
          <w:p w14:paraId="5DB70D84" w14:textId="0DD29913" w:rsidR="00773D27" w:rsidRPr="00A807E9" w:rsidRDefault="00DD3F94" w:rsidP="00973C54">
            <w:pPr>
              <w:jc w:val="both"/>
            </w:pPr>
            <w:r w:rsidRPr="00A807E9">
              <w:rPr>
                <w:color w:val="000000"/>
              </w:rPr>
              <w:t>FR-4.</w:t>
            </w:r>
            <w:r w:rsidR="00773D27" w:rsidRPr="00A807E9">
              <w:rPr>
                <w:color w:val="000000"/>
              </w:rPr>
              <w:t>9</w:t>
            </w:r>
          </w:p>
        </w:tc>
        <w:tc>
          <w:tcPr>
            <w:tcW w:w="7226" w:type="dxa"/>
          </w:tcPr>
          <w:p w14:paraId="528E7551" w14:textId="3508E1E9" w:rsidR="00773D27" w:rsidRPr="00A807E9" w:rsidRDefault="00773D27" w:rsidP="00973C54">
            <w:pPr>
              <w:jc w:val="both"/>
            </w:pPr>
            <w:r w:rsidRPr="00A807E9">
              <w:rPr>
                <w:color w:val="000000"/>
              </w:rPr>
              <w:t>Admin can remove inappropriate feedback or ban abusive users.</w:t>
            </w:r>
          </w:p>
        </w:tc>
      </w:tr>
      <w:tr w:rsidR="00773D27" w14:paraId="3E5DEC34" w14:textId="77777777" w:rsidTr="00973C54">
        <w:trPr>
          <w:trHeight w:val="614"/>
        </w:trPr>
        <w:tc>
          <w:tcPr>
            <w:tcW w:w="2146" w:type="dxa"/>
          </w:tcPr>
          <w:p w14:paraId="7275228D" w14:textId="09AE030E" w:rsidR="00773D27" w:rsidRPr="00A807E9" w:rsidRDefault="00DD3F94" w:rsidP="00973C54">
            <w:pPr>
              <w:jc w:val="both"/>
            </w:pPr>
            <w:r w:rsidRPr="00A807E9">
              <w:rPr>
                <w:color w:val="000000"/>
              </w:rPr>
              <w:t>FR-4.</w:t>
            </w:r>
            <w:r w:rsidR="00773D27" w:rsidRPr="00A807E9">
              <w:rPr>
                <w:color w:val="000000"/>
              </w:rPr>
              <w:t>10</w:t>
            </w:r>
          </w:p>
        </w:tc>
        <w:tc>
          <w:tcPr>
            <w:tcW w:w="7226" w:type="dxa"/>
          </w:tcPr>
          <w:p w14:paraId="12BB8159" w14:textId="30CF6B88" w:rsidR="00773D27" w:rsidRPr="00A807E9" w:rsidRDefault="00773D27" w:rsidP="00973C54">
            <w:pPr>
              <w:jc w:val="both"/>
            </w:pPr>
            <w:r w:rsidRPr="00A807E9">
              <w:rPr>
                <w:color w:val="000000"/>
              </w:rPr>
              <w:t>Admin can generate reports on platform activity (e.g., active Users, feedback trends).</w:t>
            </w:r>
          </w:p>
        </w:tc>
      </w:tr>
      <w:tr w:rsidR="00773D27" w14:paraId="4868043E" w14:textId="77777777" w:rsidTr="00973C54">
        <w:trPr>
          <w:trHeight w:val="614"/>
        </w:trPr>
        <w:tc>
          <w:tcPr>
            <w:tcW w:w="2146" w:type="dxa"/>
          </w:tcPr>
          <w:p w14:paraId="343B5B90" w14:textId="43B8B487" w:rsidR="00773D27" w:rsidRPr="00A807E9" w:rsidRDefault="00DD3F94" w:rsidP="00973C54">
            <w:pPr>
              <w:jc w:val="both"/>
            </w:pPr>
            <w:r w:rsidRPr="00A807E9">
              <w:rPr>
                <w:color w:val="000000"/>
              </w:rPr>
              <w:t>FR-4.</w:t>
            </w:r>
            <w:r w:rsidR="00773D27" w:rsidRPr="00A807E9">
              <w:rPr>
                <w:color w:val="000000"/>
              </w:rPr>
              <w:t>11</w:t>
            </w:r>
          </w:p>
        </w:tc>
        <w:tc>
          <w:tcPr>
            <w:tcW w:w="7226" w:type="dxa"/>
          </w:tcPr>
          <w:p w14:paraId="64346087" w14:textId="205D099D" w:rsidR="00773D27" w:rsidRPr="00A807E9" w:rsidRDefault="00773D27" w:rsidP="00973C54">
            <w:pPr>
              <w:jc w:val="both"/>
            </w:pPr>
            <w:r w:rsidRPr="00A807E9">
              <w:rPr>
                <w:color w:val="000000"/>
              </w:rPr>
              <w:t>Admin can resolve disputes between Users, Contractors, and Service Providers.</w:t>
            </w:r>
          </w:p>
        </w:tc>
      </w:tr>
      <w:tr w:rsidR="00773D27" w14:paraId="09E7CD96" w14:textId="77777777" w:rsidTr="00973C54">
        <w:trPr>
          <w:trHeight w:val="597"/>
        </w:trPr>
        <w:tc>
          <w:tcPr>
            <w:tcW w:w="2146" w:type="dxa"/>
          </w:tcPr>
          <w:p w14:paraId="59779943" w14:textId="1778A2E0" w:rsidR="00773D27" w:rsidRPr="00A807E9" w:rsidRDefault="00DD3F94" w:rsidP="00973C54">
            <w:pPr>
              <w:jc w:val="both"/>
            </w:pPr>
            <w:r w:rsidRPr="00A807E9">
              <w:rPr>
                <w:color w:val="000000"/>
              </w:rPr>
              <w:t>FR-4.</w:t>
            </w:r>
            <w:r w:rsidR="00773D27" w:rsidRPr="00A807E9">
              <w:rPr>
                <w:color w:val="000000"/>
              </w:rPr>
              <w:t>12</w:t>
            </w:r>
          </w:p>
        </w:tc>
        <w:tc>
          <w:tcPr>
            <w:tcW w:w="7226" w:type="dxa"/>
          </w:tcPr>
          <w:p w14:paraId="5C3F77E7" w14:textId="2C469145" w:rsidR="00773D27" w:rsidRPr="00A807E9" w:rsidRDefault="00773D27" w:rsidP="00973C54">
            <w:pPr>
              <w:jc w:val="both"/>
            </w:pPr>
            <w:r w:rsidRPr="00A807E9">
              <w:rPr>
                <w:color w:val="000000"/>
              </w:rPr>
              <w:t>Admin can manage platform-wide settings like service categories and pricing policies.</w:t>
            </w:r>
          </w:p>
        </w:tc>
      </w:tr>
    </w:tbl>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13BFF677" w14:textId="77777777" w:rsidR="00973C54" w:rsidRPr="00973C54" w:rsidRDefault="00973C54" w:rsidP="00973C54"/>
    <w:p w14:paraId="1B55A41F" w14:textId="77777777" w:rsidR="00676292" w:rsidRDefault="00973C54" w:rsidP="00676292">
      <w:pPr>
        <w:pStyle w:val="ListParagraph"/>
        <w:numPr>
          <w:ilvl w:val="0"/>
          <w:numId w:val="49"/>
        </w:numPr>
        <w:spacing w:line="276" w:lineRule="auto"/>
        <w:jc w:val="both"/>
      </w:pPr>
      <w:r w:rsidRPr="00973C54">
        <w:rPr>
          <w:b/>
          <w:bCs/>
        </w:rPr>
        <w:t>User-Friendly Interface:</w:t>
      </w:r>
      <w:r>
        <w:t xml:space="preserve"> </w:t>
      </w:r>
      <w:r w:rsidRPr="00973C54">
        <w:t>The platform is designed with a simple and intuitive user interface to ensure ease of use for all stakeholders, including homeowners, contractors, and service providers. Navigation is straightforward, with clearly labeled menus and logically structured workflows that minimize confusion. Users can quickly access key features such as generating front elevations, calculating costs, and finding contractors or service providers. The interface is responsive, providing a seamless experience across desktop and mobile devices, ensuring accessibility for users on the go.</w:t>
      </w:r>
    </w:p>
    <w:p w14:paraId="57D9EE40" w14:textId="2853CEC7" w:rsidR="00973C54" w:rsidRDefault="00676292" w:rsidP="00676292">
      <w:pPr>
        <w:pStyle w:val="ListParagraph"/>
        <w:numPr>
          <w:ilvl w:val="0"/>
          <w:numId w:val="49"/>
        </w:numPr>
        <w:spacing w:line="276" w:lineRule="auto"/>
        <w:jc w:val="both"/>
      </w:pPr>
      <w:r w:rsidRPr="00676292">
        <w:rPr>
          <w:b/>
          <w:bCs/>
        </w:rPr>
        <w:t>Performance</w:t>
      </w:r>
      <w:r w:rsidRPr="00973C54">
        <w:t>:</w:t>
      </w:r>
      <w:r>
        <w:t xml:space="preserve"> </w:t>
      </w:r>
      <w:r w:rsidRPr="00973C54">
        <w:t>Key operations, such as design generation and cost estimation, are designed to execute in under 3 seconds, maintaining a smooth user experience.</w:t>
      </w:r>
    </w:p>
    <w:p w14:paraId="6203D2B6" w14:textId="3E95F072" w:rsidR="00676292" w:rsidRDefault="00676292" w:rsidP="00676292">
      <w:pPr>
        <w:pStyle w:val="ListParagraph"/>
        <w:numPr>
          <w:ilvl w:val="0"/>
          <w:numId w:val="49"/>
        </w:numPr>
        <w:spacing w:line="276" w:lineRule="auto"/>
        <w:jc w:val="both"/>
      </w:pPr>
      <w:r w:rsidRPr="00973C54">
        <w:rPr>
          <w:b/>
          <w:bCs/>
        </w:rPr>
        <w:t>Compatibility</w:t>
      </w:r>
      <w:r w:rsidRPr="00973C54">
        <w:t>:</w:t>
      </w:r>
      <w:r>
        <w:t xml:space="preserve"> </w:t>
      </w:r>
      <w:r w:rsidRPr="00973C54">
        <w:t>The platform is compatible with major web browsers and operating systems, offering a consistent experience across devices such as desktops, tablets, and smartphones.</w:t>
      </w:r>
    </w:p>
    <w:p w14:paraId="105F0644" w14:textId="77777777" w:rsidR="00973C54" w:rsidRDefault="00973C54" w:rsidP="00973C54">
      <w:pPr>
        <w:jc w:val="both"/>
      </w:pPr>
    </w:p>
    <w:p w14:paraId="43285DF3" w14:textId="77777777" w:rsidR="00973C54" w:rsidRPr="00973C54" w:rsidRDefault="00973C54" w:rsidP="00973C54">
      <w:pPr>
        <w:jc w:val="both"/>
      </w:pPr>
    </w:p>
    <w:p w14:paraId="48D4ECD2" w14:textId="77777777" w:rsidR="00F777F3" w:rsidRDefault="00F777F3" w:rsidP="00973C54">
      <w:pPr>
        <w:pStyle w:val="Heading3"/>
        <w:jc w:val="both"/>
      </w:pPr>
      <w:bookmarkStart w:id="45" w:name="_Toc532812920"/>
      <w:bookmarkStart w:id="46" w:name="_Toc113957299"/>
      <w:r>
        <w:lastRenderedPageBreak/>
        <w:t>Hardware and Software Requirements</w:t>
      </w:r>
      <w:bookmarkEnd w:id="45"/>
      <w:bookmarkEnd w:id="46"/>
    </w:p>
    <w:p w14:paraId="454A4B43" w14:textId="1BB90D89" w:rsidR="00973C54" w:rsidRDefault="00973C54" w:rsidP="00973C54">
      <w:pPr>
        <w:jc w:val="both"/>
      </w:pPr>
      <w:r w:rsidRPr="00973C54">
        <w:t>To ensure that users can effectively utilize the Innovative AI Solutions for Smart Construction platform, the following hardware and software requirements are specified:</w:t>
      </w:r>
    </w:p>
    <w:p w14:paraId="5ADC5CB4" w14:textId="77777777" w:rsidR="00973C54" w:rsidRDefault="00973C54" w:rsidP="00973C54">
      <w:pPr>
        <w:jc w:val="both"/>
      </w:pPr>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04EF9D0E" w14:textId="77777777" w:rsidR="00973C54" w:rsidRPr="00973C54" w:rsidRDefault="00973C54" w:rsidP="00973C54">
      <w:pPr>
        <w:jc w:val="both"/>
        <w:rPr>
          <w:b/>
          <w:bCs/>
        </w:rPr>
      </w:pPr>
    </w:p>
    <w:p w14:paraId="6CC8C120" w14:textId="45A9B4AA" w:rsidR="00973C54" w:rsidRDefault="00973C54" w:rsidP="00973C54">
      <w:pPr>
        <w:pStyle w:val="ListParagraph"/>
        <w:numPr>
          <w:ilvl w:val="0"/>
          <w:numId w:val="40"/>
        </w:numPr>
        <w:spacing w:line="276" w:lineRule="auto"/>
        <w:jc w:val="both"/>
        <w:rPr>
          <w:b/>
          <w:bCs/>
        </w:rPr>
      </w:pPr>
      <w:r w:rsidRPr="00973C54">
        <w:rPr>
          <w:b/>
          <w:bCs/>
        </w:rPr>
        <w:t>Device Compatibility:</w:t>
      </w:r>
    </w:p>
    <w:p w14:paraId="2D173F58" w14:textId="3EA5230E" w:rsidR="00973C54" w:rsidRDefault="00973C54" w:rsidP="00973C54">
      <w:pPr>
        <w:pStyle w:val="ListParagraph"/>
        <w:spacing w:line="276" w:lineRule="auto"/>
        <w:jc w:val="both"/>
      </w:pPr>
      <w:r w:rsidRPr="00973C54">
        <w:t>The platform can be accessed using the following devices:</w:t>
      </w:r>
    </w:p>
    <w:p w14:paraId="52BF8AB4" w14:textId="77777777" w:rsidR="00973C54" w:rsidRDefault="00973C54" w:rsidP="00973C54">
      <w:pPr>
        <w:pStyle w:val="ListParagraph"/>
        <w:numPr>
          <w:ilvl w:val="1"/>
          <w:numId w:val="41"/>
        </w:numPr>
        <w:spacing w:line="276" w:lineRule="auto"/>
        <w:jc w:val="both"/>
      </w:pPr>
      <w:r w:rsidRPr="00973C54">
        <w:rPr>
          <w:b/>
          <w:bCs/>
        </w:rPr>
        <w:t>Desktop/Laptop:</w:t>
      </w:r>
      <w:r>
        <w:t xml:space="preserve"> A device with at least 4GB of RAM and a dual-core processor for smooth browsing.</w:t>
      </w:r>
    </w:p>
    <w:p w14:paraId="22490C3C" w14:textId="66109822" w:rsidR="00973C54" w:rsidRDefault="00973C54" w:rsidP="00973C54">
      <w:pPr>
        <w:pStyle w:val="ListParagraph"/>
        <w:numPr>
          <w:ilvl w:val="1"/>
          <w:numId w:val="41"/>
        </w:numPr>
        <w:spacing w:line="276" w:lineRule="auto"/>
        <w:jc w:val="both"/>
      </w:pPr>
      <w:r w:rsidRPr="00973C54">
        <w:rPr>
          <w:b/>
          <w:bCs/>
        </w:rPr>
        <w:t>Smartphone/Tablet:</w:t>
      </w:r>
      <w:r>
        <w:t xml:space="preserve"> A modern smartphone or tablet with at least 2GB of RAM and a 1.5 GHz processor.</w:t>
      </w:r>
    </w:p>
    <w:p w14:paraId="0B74086F" w14:textId="77777777" w:rsidR="00973C54" w:rsidRPr="00973C54" w:rsidRDefault="00973C54" w:rsidP="00973C54">
      <w:pPr>
        <w:pStyle w:val="ListParagraph"/>
        <w:spacing w:line="276" w:lineRule="auto"/>
        <w:ind w:left="1440"/>
        <w:jc w:val="both"/>
      </w:pPr>
    </w:p>
    <w:p w14:paraId="05FF750A" w14:textId="09298669" w:rsidR="00973C54" w:rsidRDefault="00973C54" w:rsidP="00973C54">
      <w:pPr>
        <w:pStyle w:val="ListParagraph"/>
        <w:numPr>
          <w:ilvl w:val="0"/>
          <w:numId w:val="40"/>
        </w:numPr>
        <w:spacing w:line="276" w:lineRule="auto"/>
        <w:jc w:val="both"/>
        <w:rPr>
          <w:b/>
          <w:bCs/>
        </w:rPr>
      </w:pPr>
      <w:r w:rsidRPr="00973C54">
        <w:rPr>
          <w:b/>
          <w:bCs/>
        </w:rPr>
        <w:t>Display Resolution:</w:t>
      </w:r>
    </w:p>
    <w:p w14:paraId="2B0553DF" w14:textId="7DCC43D2" w:rsidR="00973C54" w:rsidRPr="00973C54" w:rsidRDefault="00973C54" w:rsidP="00973C54">
      <w:pPr>
        <w:pStyle w:val="ListParagraph"/>
        <w:spacing w:line="276" w:lineRule="auto"/>
        <w:jc w:val="both"/>
      </w:pPr>
      <w:r w:rsidRPr="00973C54">
        <w:t xml:space="preserve">A minimum screen resolution of </w:t>
      </w:r>
      <w:r w:rsidR="009D0948">
        <w:t>1</w:t>
      </w:r>
      <w:r w:rsidR="009D0948" w:rsidRPr="009D0948">
        <w:t>024x768</w:t>
      </w:r>
      <w:r w:rsidRPr="00973C54">
        <w:t xml:space="preserve"> pixels is recommended for optimal interface display.</w:t>
      </w:r>
    </w:p>
    <w:p w14:paraId="45DC1811" w14:textId="4FD451BF" w:rsidR="00973C54" w:rsidRDefault="00973C54" w:rsidP="00973C54">
      <w:pPr>
        <w:pStyle w:val="ListParagraph"/>
        <w:numPr>
          <w:ilvl w:val="0"/>
          <w:numId w:val="40"/>
        </w:numPr>
        <w:spacing w:line="276" w:lineRule="auto"/>
        <w:jc w:val="both"/>
        <w:rPr>
          <w:b/>
          <w:bCs/>
        </w:rPr>
      </w:pPr>
      <w:r w:rsidRPr="00973C54">
        <w:rPr>
          <w:b/>
          <w:bCs/>
        </w:rPr>
        <w:t>Internet Connection:</w:t>
      </w:r>
    </w:p>
    <w:p w14:paraId="70290098" w14:textId="51FA578E" w:rsidR="00973C54" w:rsidRPr="00973C54" w:rsidRDefault="00973C54" w:rsidP="00973C54">
      <w:pPr>
        <w:pStyle w:val="ListParagraph"/>
        <w:spacing w:line="276" w:lineRule="auto"/>
        <w:jc w:val="both"/>
      </w:pPr>
      <w:r w:rsidRPr="00973C54">
        <w:t>A stable internet connection with a minimum speed of 2 Mbps is required to access real-time features like design generation, cost calculation, and community chat.</w:t>
      </w:r>
    </w:p>
    <w:p w14:paraId="1CCAE1A4" w14:textId="77777777" w:rsidR="00973C54" w:rsidRDefault="00973C54" w:rsidP="00973C54">
      <w:pPr>
        <w:jc w:val="both"/>
        <w:rPr>
          <w:b/>
          <w:bCs/>
        </w:rPr>
      </w:pPr>
    </w:p>
    <w:p w14:paraId="5BC0D230" w14:textId="520BF16A" w:rsidR="00973C54" w:rsidRPr="00973C54" w:rsidRDefault="00973C54" w:rsidP="00973C54">
      <w:pPr>
        <w:pStyle w:val="ListParagraph"/>
        <w:numPr>
          <w:ilvl w:val="0"/>
          <w:numId w:val="42"/>
        </w:numPr>
        <w:jc w:val="both"/>
        <w:rPr>
          <w:b/>
          <w:bCs/>
        </w:rPr>
      </w:pPr>
      <w:r w:rsidRPr="00973C54">
        <w:rPr>
          <w:b/>
          <w:bCs/>
        </w:rPr>
        <w:t>Software Requirements</w:t>
      </w:r>
    </w:p>
    <w:p w14:paraId="597B784C" w14:textId="77777777" w:rsidR="00973C54" w:rsidRDefault="00973C54" w:rsidP="00973C54">
      <w:pPr>
        <w:jc w:val="both"/>
        <w:rPr>
          <w:b/>
          <w:bCs/>
        </w:rPr>
      </w:pPr>
    </w:p>
    <w:p w14:paraId="3EE1F750" w14:textId="26742C7B" w:rsidR="00973C54" w:rsidRDefault="00973C54" w:rsidP="00973C54">
      <w:pPr>
        <w:pStyle w:val="ListParagraph"/>
        <w:numPr>
          <w:ilvl w:val="0"/>
          <w:numId w:val="43"/>
        </w:numPr>
        <w:jc w:val="both"/>
        <w:rPr>
          <w:b/>
          <w:bCs/>
        </w:rPr>
      </w:pPr>
      <w:r w:rsidRPr="00973C54">
        <w:rPr>
          <w:b/>
          <w:bCs/>
        </w:rPr>
        <w:t>Operating Systems:</w:t>
      </w:r>
    </w:p>
    <w:p w14:paraId="7DA9EC98" w14:textId="77777777" w:rsidR="00973C54" w:rsidRDefault="00973C54" w:rsidP="00973C54">
      <w:pPr>
        <w:pStyle w:val="ListParagraph"/>
        <w:jc w:val="both"/>
      </w:pPr>
      <w:r w:rsidRPr="00973C54">
        <w:t>The platform supports the following operating systems:</w:t>
      </w:r>
    </w:p>
    <w:p w14:paraId="5A021FFB" w14:textId="197E5ACC" w:rsidR="00973C54" w:rsidRDefault="00973C54" w:rsidP="00973C54">
      <w:pPr>
        <w:pStyle w:val="ListParagraph"/>
        <w:numPr>
          <w:ilvl w:val="0"/>
          <w:numId w:val="45"/>
        </w:numPr>
        <w:jc w:val="both"/>
      </w:pPr>
      <w:r w:rsidRPr="00973C54">
        <w:rPr>
          <w:b/>
          <w:bCs/>
        </w:rPr>
        <w:t>Desktop:</w:t>
      </w:r>
      <w:r>
        <w:t xml:space="preserve"> Windows </w:t>
      </w:r>
      <w:r w:rsidR="00D751CD">
        <w:t>8</w:t>
      </w:r>
      <w:r>
        <w:t xml:space="preserve"> or later, macOS 10.13 or later, and Linux distributions with modern browsers.</w:t>
      </w:r>
    </w:p>
    <w:p w14:paraId="1E91C9C3" w14:textId="77777777" w:rsidR="00973C54" w:rsidRPr="00973C54" w:rsidRDefault="00973C54" w:rsidP="00973C54">
      <w:pPr>
        <w:pStyle w:val="ListParagraph"/>
        <w:numPr>
          <w:ilvl w:val="0"/>
          <w:numId w:val="45"/>
        </w:numPr>
        <w:jc w:val="both"/>
      </w:pPr>
      <w:r w:rsidRPr="00973C54">
        <w:rPr>
          <w:b/>
          <w:bCs/>
        </w:rPr>
        <w:t>Mobile:</w:t>
      </w:r>
      <w:r>
        <w:t xml:space="preserve"> Android 8.0 or later and iOS 12.0 or later.</w:t>
      </w:r>
    </w:p>
    <w:p w14:paraId="48C9D742" w14:textId="77777777" w:rsidR="00973C54" w:rsidRPr="00973C54" w:rsidRDefault="00973C54" w:rsidP="00973C54">
      <w:pPr>
        <w:pStyle w:val="ListParagraph"/>
        <w:jc w:val="both"/>
        <w:rPr>
          <w:b/>
          <w:bCs/>
        </w:rPr>
      </w:pPr>
    </w:p>
    <w:p w14:paraId="17143F78" w14:textId="7FFFDA27" w:rsidR="00973C54" w:rsidRDefault="00973C54" w:rsidP="00973C54">
      <w:pPr>
        <w:pStyle w:val="ListParagraph"/>
        <w:numPr>
          <w:ilvl w:val="0"/>
          <w:numId w:val="43"/>
        </w:numPr>
        <w:jc w:val="both"/>
        <w:rPr>
          <w:b/>
          <w:bCs/>
        </w:rPr>
      </w:pPr>
      <w:r w:rsidRPr="00973C54">
        <w:rPr>
          <w:b/>
          <w:bCs/>
        </w:rPr>
        <w:t>Web Browsers:</w:t>
      </w:r>
    </w:p>
    <w:p w14:paraId="6F4EA8DA" w14:textId="52194C08" w:rsidR="00973C54" w:rsidRDefault="00973C54" w:rsidP="00973C54">
      <w:pPr>
        <w:pStyle w:val="ListParagraph"/>
        <w:jc w:val="both"/>
      </w:pPr>
      <w:r w:rsidRPr="00973C54">
        <w:t>The platform is optimized for the latest versions of major browsers, including:</w:t>
      </w:r>
    </w:p>
    <w:p w14:paraId="38BEC2F6" w14:textId="77777777" w:rsidR="000B4403" w:rsidRDefault="000B4403" w:rsidP="000B4403">
      <w:pPr>
        <w:pStyle w:val="ListParagraph"/>
        <w:numPr>
          <w:ilvl w:val="1"/>
          <w:numId w:val="46"/>
        </w:numPr>
        <w:jc w:val="both"/>
      </w:pPr>
      <w:r>
        <w:t>Google Chrome</w:t>
      </w:r>
    </w:p>
    <w:p w14:paraId="094A2A04" w14:textId="77777777" w:rsidR="000B4403" w:rsidRDefault="000B4403" w:rsidP="000B4403">
      <w:pPr>
        <w:pStyle w:val="ListParagraph"/>
        <w:numPr>
          <w:ilvl w:val="1"/>
          <w:numId w:val="46"/>
        </w:numPr>
        <w:jc w:val="both"/>
      </w:pPr>
      <w:r>
        <w:t>Mozilla Firefox</w:t>
      </w:r>
    </w:p>
    <w:p w14:paraId="7D3A9C56" w14:textId="77777777" w:rsidR="000B4403" w:rsidRDefault="000B4403" w:rsidP="000B4403">
      <w:pPr>
        <w:pStyle w:val="ListParagraph"/>
        <w:numPr>
          <w:ilvl w:val="1"/>
          <w:numId w:val="46"/>
        </w:numPr>
        <w:jc w:val="both"/>
      </w:pPr>
      <w:r>
        <w:t>Safari</w:t>
      </w:r>
    </w:p>
    <w:p w14:paraId="6321B0D0" w14:textId="4C8C9AFC" w:rsidR="00973C54" w:rsidRPr="00973C54" w:rsidRDefault="000B4403" w:rsidP="000B4403">
      <w:pPr>
        <w:pStyle w:val="ListParagraph"/>
        <w:numPr>
          <w:ilvl w:val="1"/>
          <w:numId w:val="46"/>
        </w:numPr>
        <w:jc w:val="both"/>
      </w:pPr>
      <w:r>
        <w:t>Microsoft Edge</w:t>
      </w:r>
    </w:p>
    <w:p w14:paraId="7E0CA755" w14:textId="77777777" w:rsidR="00973C54" w:rsidRDefault="00973C54" w:rsidP="00973C54">
      <w:pPr>
        <w:pStyle w:val="ListParagraph"/>
        <w:numPr>
          <w:ilvl w:val="0"/>
          <w:numId w:val="43"/>
        </w:numPr>
        <w:jc w:val="both"/>
        <w:rPr>
          <w:b/>
          <w:bCs/>
        </w:rPr>
      </w:pPr>
      <w:r w:rsidRPr="00973C54">
        <w:rPr>
          <w:b/>
          <w:bCs/>
        </w:rPr>
        <w:t>Applications and Tools:</w:t>
      </w:r>
    </w:p>
    <w:p w14:paraId="2116352A" w14:textId="546CFA0A" w:rsidR="000B4403" w:rsidRPr="000B4403" w:rsidRDefault="000B4403" w:rsidP="000B4403">
      <w:pPr>
        <w:pStyle w:val="ListParagraph"/>
        <w:numPr>
          <w:ilvl w:val="0"/>
          <w:numId w:val="48"/>
        </w:numPr>
        <w:jc w:val="both"/>
      </w:pPr>
      <w:r w:rsidRPr="000B4403">
        <w:t>No additional applications are required; the platform is entirely web-based and runs in the browser.</w:t>
      </w:r>
    </w:p>
    <w:p w14:paraId="3F91B1B1" w14:textId="77777777" w:rsidR="00973C54" w:rsidRDefault="00973C54" w:rsidP="00973C54">
      <w:pPr>
        <w:pStyle w:val="ListParagraph"/>
        <w:numPr>
          <w:ilvl w:val="0"/>
          <w:numId w:val="43"/>
        </w:numPr>
        <w:jc w:val="both"/>
        <w:rPr>
          <w:b/>
          <w:bCs/>
        </w:rPr>
      </w:pPr>
      <w:r w:rsidRPr="00973C54">
        <w:rPr>
          <w:b/>
          <w:bCs/>
        </w:rPr>
        <w:t>Security:</w:t>
      </w:r>
    </w:p>
    <w:p w14:paraId="3B01DE78" w14:textId="2D2C9959" w:rsidR="000B4403" w:rsidRPr="000B4403" w:rsidRDefault="000B4403" w:rsidP="000B4403">
      <w:pPr>
        <w:pStyle w:val="ListParagraph"/>
        <w:numPr>
          <w:ilvl w:val="0"/>
          <w:numId w:val="47"/>
        </w:numPr>
        <w:jc w:val="both"/>
      </w:pPr>
      <w:r w:rsidRPr="000B4403">
        <w:t>The browser must support HTTPS to ensure secure communication.</w:t>
      </w:r>
    </w:p>
    <w:p w14:paraId="62491F2D" w14:textId="77777777" w:rsidR="00973C54" w:rsidRDefault="00973C54" w:rsidP="00973C54">
      <w:pPr>
        <w:jc w:val="both"/>
        <w:rPr>
          <w:b/>
          <w:bCs/>
        </w:rPr>
      </w:pPr>
    </w:p>
    <w:p w14:paraId="395E8F7E" w14:textId="62F5D03B" w:rsidR="00973C54" w:rsidRDefault="00973C54" w:rsidP="00973C54">
      <w:pPr>
        <w:jc w:val="both"/>
        <w:rPr>
          <w:b/>
          <w:bCs/>
        </w:rPr>
      </w:pPr>
    </w:p>
    <w:p w14:paraId="0E16FAD4" w14:textId="77777777" w:rsidR="007867DA" w:rsidRDefault="007867DA" w:rsidP="00973C54">
      <w:pPr>
        <w:jc w:val="both"/>
        <w:rPr>
          <w:b/>
          <w:bCs/>
        </w:rPr>
      </w:pPr>
    </w:p>
    <w:p w14:paraId="50F6E825" w14:textId="77777777" w:rsidR="007867DA" w:rsidRDefault="007867DA" w:rsidP="00973C54">
      <w:pPr>
        <w:jc w:val="both"/>
        <w:rPr>
          <w:b/>
          <w:bCs/>
        </w:rPr>
      </w:pPr>
    </w:p>
    <w:p w14:paraId="3898BB00" w14:textId="77777777" w:rsidR="007867DA" w:rsidRPr="00973C54" w:rsidRDefault="007867DA" w:rsidP="00973C54">
      <w:pPr>
        <w:jc w:val="both"/>
        <w:rPr>
          <w:b/>
          <w:bCs/>
        </w:rPr>
      </w:pPr>
    </w:p>
    <w:p w14:paraId="6A2E8B5D" w14:textId="77777777" w:rsidR="00BA6F7B" w:rsidRDefault="00BA6F7B" w:rsidP="0014019E">
      <w:pPr>
        <w:pStyle w:val="Heading2"/>
        <w:jc w:val="both"/>
      </w:pPr>
      <w:bookmarkStart w:id="47" w:name="_Toc113957300"/>
      <w:r>
        <w:lastRenderedPageBreak/>
        <w:t>Proposed Methodology</w:t>
      </w:r>
      <w:bookmarkStart w:id="48" w:name="_Toc532812921"/>
      <w:bookmarkEnd w:id="47"/>
    </w:p>
    <w:p w14:paraId="2BE6012C" w14:textId="55E05A9A" w:rsidR="007867DA" w:rsidRDefault="00BD42F6" w:rsidP="0030338C">
      <w:pPr>
        <w:spacing w:line="276" w:lineRule="auto"/>
        <w:jc w:val="both"/>
      </w:pPr>
      <w:r w:rsidRPr="00BD42F6">
        <w:t>The Innovative AI Solutions for Smart Construction platform follows a systematic methodology to achieve its objectives of streamlining the home construction planning process. The proposed methodology is divided into several stages, ensuring that all functionalities are implemented efficiently and effectively.</w:t>
      </w:r>
    </w:p>
    <w:p w14:paraId="047278CC" w14:textId="77777777" w:rsidR="00474336" w:rsidRDefault="00474336" w:rsidP="0030338C">
      <w:pPr>
        <w:spacing w:line="276" w:lineRule="auto"/>
        <w:jc w:val="both"/>
      </w:pPr>
    </w:p>
    <w:p w14:paraId="658EA240" w14:textId="3D8634A7" w:rsidR="00474336" w:rsidRDefault="00F83BB5" w:rsidP="0030338C">
      <w:pPr>
        <w:spacing w:line="276" w:lineRule="auto"/>
        <w:jc w:val="both"/>
      </w:pPr>
      <w:r>
        <w:object w:dxaOrig="11353" w:dyaOrig="7380" w14:anchorId="69ADB98C">
          <v:shape id="_x0000_i1026" type="#_x0000_t75" style="width:451.25pt;height:292.3pt" o:ole="">
            <v:imagedata r:id="rId19" o:title=""/>
          </v:shape>
          <o:OLEObject Type="Embed" ProgID="Visio.Drawing.15" ShapeID="_x0000_i1026" DrawAspect="Content" ObjectID="_1795609211" r:id="rId20"/>
        </w:object>
      </w:r>
    </w:p>
    <w:p w14:paraId="6FCC5F98" w14:textId="60DE9551" w:rsidR="00850F30" w:rsidRPr="00B55118" w:rsidRDefault="00850F30" w:rsidP="00850F30">
      <w:pPr>
        <w:pStyle w:val="Caption"/>
      </w:pPr>
      <w:r>
        <w:t xml:space="preserve">Figure </w:t>
      </w:r>
      <w:r>
        <w:rPr>
          <w:noProof/>
        </w:rPr>
        <w:fldChar w:fldCharType="begin"/>
      </w:r>
      <w:r>
        <w:rPr>
          <w:noProof/>
        </w:rPr>
        <w:instrText xml:space="preserve"> SEQ Figure \* ARABIC </w:instrText>
      </w:r>
      <w:r>
        <w:rPr>
          <w:noProof/>
        </w:rPr>
        <w:fldChar w:fldCharType="separate"/>
      </w:r>
      <w:r w:rsidR="006352B8">
        <w:rPr>
          <w:noProof/>
        </w:rPr>
        <w:t>1</w:t>
      </w:r>
      <w:r>
        <w:rPr>
          <w:noProof/>
        </w:rPr>
        <w:fldChar w:fldCharType="end"/>
      </w:r>
      <w:r>
        <w:t xml:space="preserve">: Proposed Methodology </w:t>
      </w:r>
    </w:p>
    <w:p w14:paraId="2C16EE6C" w14:textId="0E7C4E3F" w:rsidR="00474336" w:rsidRDefault="00474336" w:rsidP="00850F30">
      <w:pPr>
        <w:tabs>
          <w:tab w:val="left" w:pos="3807"/>
        </w:tabs>
        <w:spacing w:line="276" w:lineRule="auto"/>
        <w:jc w:val="both"/>
      </w:pPr>
    </w:p>
    <w:p w14:paraId="2898C9B8" w14:textId="77777777" w:rsidR="00474336" w:rsidRDefault="00474336" w:rsidP="0030338C">
      <w:pPr>
        <w:spacing w:line="276" w:lineRule="auto"/>
        <w:jc w:val="both"/>
      </w:pPr>
    </w:p>
    <w:p w14:paraId="60305F8D" w14:textId="6A2A7F03" w:rsidR="00BD42F6" w:rsidRDefault="00BD42F6" w:rsidP="0030338C">
      <w:pPr>
        <w:pStyle w:val="ListParagraph"/>
        <w:numPr>
          <w:ilvl w:val="0"/>
          <w:numId w:val="50"/>
        </w:numPr>
        <w:spacing w:line="276" w:lineRule="auto"/>
        <w:jc w:val="both"/>
      </w:pPr>
      <w:r w:rsidRPr="00BD42F6">
        <w:rPr>
          <w:b/>
          <w:bCs/>
        </w:rPr>
        <w:t>Data</w:t>
      </w:r>
      <w:r w:rsidR="0014019E">
        <w:rPr>
          <w:b/>
          <w:bCs/>
        </w:rPr>
        <w:t xml:space="preserve"> </w:t>
      </w:r>
      <w:r w:rsidRPr="00BD42F6">
        <w:rPr>
          <w:b/>
          <w:bCs/>
        </w:rPr>
        <w:t>Collection</w:t>
      </w:r>
    </w:p>
    <w:p w14:paraId="1A4D35AF" w14:textId="762D1D56" w:rsidR="0014019E" w:rsidRDefault="0014019E" w:rsidP="0030338C">
      <w:pPr>
        <w:pStyle w:val="ListParagraph"/>
        <w:spacing w:line="276" w:lineRule="auto"/>
        <w:jc w:val="both"/>
      </w:pPr>
      <w:r w:rsidRPr="0014019E">
        <w:t>The foundation of the platform's AI-powered features is a dataset of 500–600 images of house front elevations collected from architectural sources. This dataset is used to train the DCGAN model for generating realistic and customized designs.</w:t>
      </w:r>
    </w:p>
    <w:p w14:paraId="4C69F85D" w14:textId="49F2902C" w:rsidR="00BD42F6" w:rsidRDefault="00BD42F6" w:rsidP="0030338C">
      <w:pPr>
        <w:pStyle w:val="ListParagraph"/>
        <w:numPr>
          <w:ilvl w:val="0"/>
          <w:numId w:val="50"/>
        </w:numPr>
        <w:spacing w:line="276" w:lineRule="auto"/>
        <w:jc w:val="both"/>
        <w:rPr>
          <w:b/>
          <w:bCs/>
        </w:rPr>
      </w:pPr>
      <w:r w:rsidRPr="00BD42F6">
        <w:rPr>
          <w:b/>
          <w:bCs/>
        </w:rPr>
        <w:t>AI Model Development</w:t>
      </w:r>
    </w:p>
    <w:p w14:paraId="5BD4CB6F" w14:textId="77777777" w:rsidR="00BD42F6" w:rsidRPr="00BD42F6" w:rsidRDefault="00BD42F6" w:rsidP="0030338C">
      <w:pPr>
        <w:pStyle w:val="ListParagraph"/>
        <w:numPr>
          <w:ilvl w:val="0"/>
          <w:numId w:val="51"/>
        </w:numPr>
        <w:spacing w:line="276" w:lineRule="auto"/>
        <w:jc w:val="both"/>
      </w:pPr>
      <w:r w:rsidRPr="00BD42F6">
        <w:t>A Deep Convolutional Generative Adversarial Network (DCGAN) is used to generate front elevation designs based on user-provided inputs like plot dimensions and style preferences.</w:t>
      </w:r>
    </w:p>
    <w:p w14:paraId="1E71CBA2" w14:textId="0D8D4BE0" w:rsidR="00BD42F6" w:rsidRDefault="00BD42F6" w:rsidP="0030338C">
      <w:pPr>
        <w:pStyle w:val="ListParagraph"/>
        <w:numPr>
          <w:ilvl w:val="0"/>
          <w:numId w:val="51"/>
        </w:numPr>
        <w:spacing w:line="276" w:lineRule="auto"/>
        <w:jc w:val="both"/>
      </w:pPr>
      <w:r w:rsidRPr="00BD42F6">
        <w:t>The model is trained on the collected dataset to produce diverse and high-quality designs that align with structural and aesthetic requirements.</w:t>
      </w:r>
    </w:p>
    <w:p w14:paraId="2F5EEE4F" w14:textId="0ABCC649" w:rsidR="00BD42F6" w:rsidRDefault="00F83BB5" w:rsidP="0030338C">
      <w:pPr>
        <w:pStyle w:val="ListParagraph"/>
        <w:numPr>
          <w:ilvl w:val="0"/>
          <w:numId w:val="50"/>
        </w:numPr>
        <w:spacing w:line="276" w:lineRule="auto"/>
        <w:jc w:val="both"/>
        <w:rPr>
          <w:b/>
          <w:bCs/>
        </w:rPr>
      </w:pPr>
      <w:r>
        <w:rPr>
          <w:b/>
          <w:bCs/>
        </w:rPr>
        <w:t xml:space="preserve">Web </w:t>
      </w:r>
      <w:r w:rsidR="00747BA2" w:rsidRPr="00747BA2">
        <w:rPr>
          <w:b/>
          <w:bCs/>
        </w:rPr>
        <w:t>Platform Development</w:t>
      </w:r>
    </w:p>
    <w:p w14:paraId="032E80B0" w14:textId="4C88B796" w:rsidR="00747BA2" w:rsidRDefault="00747BA2" w:rsidP="0030338C">
      <w:pPr>
        <w:pStyle w:val="ListParagraph"/>
        <w:spacing w:line="276" w:lineRule="auto"/>
        <w:jc w:val="both"/>
      </w:pPr>
      <w:r w:rsidRPr="00747BA2">
        <w:t>The platform is developed using the MERN stack for its scalability, flexibility, and robust support for modern web applications:</w:t>
      </w:r>
    </w:p>
    <w:p w14:paraId="5E40ABDD" w14:textId="43A74C45" w:rsidR="00747BA2" w:rsidRDefault="00747BA2" w:rsidP="0030338C">
      <w:pPr>
        <w:pStyle w:val="ListParagraph"/>
        <w:numPr>
          <w:ilvl w:val="0"/>
          <w:numId w:val="54"/>
        </w:numPr>
        <w:spacing w:line="276" w:lineRule="auto"/>
        <w:jc w:val="both"/>
        <w:rPr>
          <w:b/>
          <w:bCs/>
        </w:rPr>
      </w:pPr>
      <w:r w:rsidRPr="00747BA2">
        <w:rPr>
          <w:b/>
          <w:bCs/>
        </w:rPr>
        <w:t>Front-End:</w:t>
      </w:r>
    </w:p>
    <w:p w14:paraId="5F3DAF0E" w14:textId="77777777" w:rsidR="00747BA2" w:rsidRDefault="00747BA2" w:rsidP="0030338C">
      <w:pPr>
        <w:pStyle w:val="ListParagraph"/>
        <w:numPr>
          <w:ilvl w:val="0"/>
          <w:numId w:val="56"/>
        </w:numPr>
        <w:spacing w:line="276" w:lineRule="auto"/>
        <w:jc w:val="both"/>
      </w:pPr>
      <w:r>
        <w:t>Built using React.js to create a responsive and user-friendly interface for interacting with platform features.</w:t>
      </w:r>
    </w:p>
    <w:p w14:paraId="72117AEF" w14:textId="5C718ACB" w:rsidR="00747BA2" w:rsidRDefault="00747BA2" w:rsidP="0030338C">
      <w:pPr>
        <w:pStyle w:val="ListParagraph"/>
        <w:numPr>
          <w:ilvl w:val="0"/>
          <w:numId w:val="56"/>
        </w:numPr>
        <w:spacing w:line="276" w:lineRule="auto"/>
        <w:jc w:val="both"/>
      </w:pPr>
      <w:r>
        <w:lastRenderedPageBreak/>
        <w:t>Key components include design generation forms, cost calculators, and communication tools.</w:t>
      </w:r>
    </w:p>
    <w:p w14:paraId="40BD2260" w14:textId="29748756" w:rsidR="00747BA2" w:rsidRDefault="00747BA2" w:rsidP="0030338C">
      <w:pPr>
        <w:pStyle w:val="ListParagraph"/>
        <w:numPr>
          <w:ilvl w:val="0"/>
          <w:numId w:val="57"/>
        </w:numPr>
        <w:spacing w:line="276" w:lineRule="auto"/>
        <w:jc w:val="both"/>
      </w:pPr>
      <w:r w:rsidRPr="00747BA2">
        <w:rPr>
          <w:b/>
          <w:bCs/>
        </w:rPr>
        <w:t>Back-End</w:t>
      </w:r>
      <w:r w:rsidRPr="00747BA2">
        <w:t>:</w:t>
      </w:r>
    </w:p>
    <w:p w14:paraId="4970EF2D" w14:textId="105A4DA1" w:rsidR="00747BA2" w:rsidRDefault="00747BA2" w:rsidP="0030338C">
      <w:pPr>
        <w:pStyle w:val="ListParagraph"/>
        <w:numPr>
          <w:ilvl w:val="0"/>
          <w:numId w:val="58"/>
        </w:numPr>
        <w:spacing w:line="276" w:lineRule="auto"/>
        <w:jc w:val="both"/>
      </w:pPr>
      <w:r w:rsidRPr="00747BA2">
        <w:t>Developed using Node.js and Express.js to handle server-side logic, API integration, and secure user authentication.</w:t>
      </w:r>
    </w:p>
    <w:p w14:paraId="5EF639BC" w14:textId="18E737A3" w:rsidR="00747BA2" w:rsidRDefault="00747BA2" w:rsidP="0030338C">
      <w:pPr>
        <w:pStyle w:val="ListParagraph"/>
        <w:numPr>
          <w:ilvl w:val="0"/>
          <w:numId w:val="59"/>
        </w:numPr>
        <w:spacing w:line="276" w:lineRule="auto"/>
        <w:jc w:val="both"/>
        <w:rPr>
          <w:b/>
          <w:bCs/>
        </w:rPr>
      </w:pPr>
      <w:r w:rsidRPr="00747BA2">
        <w:rPr>
          <w:b/>
          <w:bCs/>
        </w:rPr>
        <w:t>Database:</w:t>
      </w:r>
    </w:p>
    <w:p w14:paraId="21CAE8B4" w14:textId="608E25F9" w:rsidR="00747BA2" w:rsidRDefault="00747BA2" w:rsidP="0030338C">
      <w:pPr>
        <w:pStyle w:val="ListParagraph"/>
        <w:numPr>
          <w:ilvl w:val="0"/>
          <w:numId w:val="60"/>
        </w:numPr>
        <w:spacing w:line="276" w:lineRule="auto"/>
        <w:jc w:val="both"/>
      </w:pPr>
      <w:r w:rsidRPr="00747BA2">
        <w:t>MongoDB is used to store user data, project details, and design history securely.</w:t>
      </w:r>
    </w:p>
    <w:p w14:paraId="5D6A1121" w14:textId="2185F3A4" w:rsidR="0014019E" w:rsidRDefault="0014019E" w:rsidP="0030338C">
      <w:pPr>
        <w:pStyle w:val="ListParagraph"/>
        <w:numPr>
          <w:ilvl w:val="0"/>
          <w:numId w:val="26"/>
        </w:numPr>
        <w:spacing w:line="276" w:lineRule="auto"/>
        <w:jc w:val="both"/>
        <w:rPr>
          <w:b/>
          <w:bCs/>
        </w:rPr>
      </w:pPr>
      <w:r w:rsidRPr="0014019E">
        <w:rPr>
          <w:b/>
          <w:bCs/>
        </w:rPr>
        <w:t>Integration of Key Features</w:t>
      </w:r>
    </w:p>
    <w:p w14:paraId="6640419D" w14:textId="77777777" w:rsidR="0014019E" w:rsidRPr="0014019E" w:rsidRDefault="0014019E" w:rsidP="0030338C">
      <w:pPr>
        <w:pStyle w:val="ListParagraph"/>
        <w:numPr>
          <w:ilvl w:val="0"/>
          <w:numId w:val="62"/>
        </w:numPr>
        <w:spacing w:line="276" w:lineRule="auto"/>
        <w:jc w:val="both"/>
      </w:pPr>
      <w:r w:rsidRPr="0014019E">
        <w:rPr>
          <w:b/>
          <w:bCs/>
        </w:rPr>
        <w:t xml:space="preserve">Design Generation: </w:t>
      </w:r>
      <w:r w:rsidRPr="0014019E">
        <w:t>The trained DCGAN model is integrated to produce realistic house front elevations based on user inputs.</w:t>
      </w:r>
    </w:p>
    <w:p w14:paraId="4A2208E3" w14:textId="77777777" w:rsidR="0014019E" w:rsidRPr="0014019E" w:rsidRDefault="0014019E" w:rsidP="0030338C">
      <w:pPr>
        <w:pStyle w:val="ListParagraph"/>
        <w:numPr>
          <w:ilvl w:val="0"/>
          <w:numId w:val="62"/>
        </w:numPr>
        <w:spacing w:line="276" w:lineRule="auto"/>
        <w:jc w:val="both"/>
      </w:pPr>
      <w:r w:rsidRPr="0014019E">
        <w:rPr>
          <w:b/>
          <w:bCs/>
        </w:rPr>
        <w:t>Cost Estimation Tool:</w:t>
      </w:r>
      <w:r w:rsidRPr="0014019E">
        <w:t xml:space="preserve"> Algorithms are implemented to calculate project costs based on real-time labor and material rates.</w:t>
      </w:r>
    </w:p>
    <w:p w14:paraId="16BBD90A" w14:textId="77777777" w:rsidR="0014019E" w:rsidRPr="0014019E" w:rsidRDefault="0014019E" w:rsidP="0030338C">
      <w:pPr>
        <w:pStyle w:val="ListParagraph"/>
        <w:numPr>
          <w:ilvl w:val="0"/>
          <w:numId w:val="62"/>
        </w:numPr>
        <w:spacing w:line="276" w:lineRule="auto"/>
        <w:jc w:val="both"/>
      </w:pPr>
      <w:r w:rsidRPr="0014019E">
        <w:rPr>
          <w:b/>
          <w:bCs/>
        </w:rPr>
        <w:t>Bidding System:</w:t>
      </w:r>
      <w:r w:rsidRPr="0014019E">
        <w:t xml:space="preserve"> A module is created for contractors to submit proposals for user projects, allowing competitive pricing.</w:t>
      </w:r>
    </w:p>
    <w:p w14:paraId="3F820FAD" w14:textId="74EBD56E" w:rsidR="0014019E" w:rsidRPr="0014019E" w:rsidRDefault="0014019E" w:rsidP="0030338C">
      <w:pPr>
        <w:pStyle w:val="ListParagraph"/>
        <w:numPr>
          <w:ilvl w:val="0"/>
          <w:numId w:val="62"/>
        </w:numPr>
        <w:spacing w:line="276" w:lineRule="auto"/>
        <w:jc w:val="both"/>
      </w:pPr>
      <w:r w:rsidRPr="0014019E">
        <w:rPr>
          <w:b/>
          <w:bCs/>
        </w:rPr>
        <w:t>Community</w:t>
      </w:r>
      <w:r>
        <w:rPr>
          <w:b/>
          <w:bCs/>
        </w:rPr>
        <w:t xml:space="preserve"> </w:t>
      </w:r>
      <w:r w:rsidRPr="0014019E">
        <w:rPr>
          <w:b/>
          <w:bCs/>
        </w:rPr>
        <w:t>Chat:</w:t>
      </w:r>
      <w:r w:rsidRPr="0014019E">
        <w:t xml:space="preserve"> A real-time chat system is developed to enable communication between users, contractors, and service providers.</w:t>
      </w:r>
    </w:p>
    <w:p w14:paraId="1D658458" w14:textId="38826152" w:rsidR="0030338C" w:rsidRDefault="0014019E" w:rsidP="0030338C">
      <w:pPr>
        <w:pStyle w:val="ListParagraph"/>
        <w:numPr>
          <w:ilvl w:val="0"/>
          <w:numId w:val="62"/>
        </w:numPr>
        <w:spacing w:line="276" w:lineRule="auto"/>
        <w:jc w:val="both"/>
      </w:pPr>
      <w:r w:rsidRPr="0014019E">
        <w:rPr>
          <w:b/>
          <w:bCs/>
        </w:rPr>
        <w:t>Search and Filter Tools:</w:t>
      </w:r>
      <w:r w:rsidRPr="0014019E">
        <w:t xml:space="preserve"> Advanced filters and sorting mechanisms are implemented to help users find contractors or service providers efficiently.</w:t>
      </w:r>
    </w:p>
    <w:p w14:paraId="480465F4" w14:textId="77777777" w:rsidR="0030338C" w:rsidRDefault="0030338C" w:rsidP="0030338C">
      <w:pPr>
        <w:spacing w:line="276" w:lineRule="auto"/>
        <w:jc w:val="both"/>
      </w:pPr>
    </w:p>
    <w:p w14:paraId="1DD8B172" w14:textId="796054BC" w:rsidR="0030338C" w:rsidRDefault="0030338C" w:rsidP="0030338C">
      <w:pPr>
        <w:pStyle w:val="ListParagraph"/>
        <w:numPr>
          <w:ilvl w:val="0"/>
          <w:numId w:val="26"/>
        </w:numPr>
        <w:spacing w:line="276" w:lineRule="auto"/>
        <w:jc w:val="both"/>
        <w:rPr>
          <w:b/>
          <w:bCs/>
        </w:rPr>
      </w:pPr>
      <w:r w:rsidRPr="0030338C">
        <w:rPr>
          <w:b/>
          <w:bCs/>
        </w:rPr>
        <w:t>Testing</w:t>
      </w:r>
    </w:p>
    <w:p w14:paraId="4671F5BE" w14:textId="41999223" w:rsidR="0030338C" w:rsidRPr="0030338C" w:rsidRDefault="0030338C" w:rsidP="0030338C">
      <w:pPr>
        <w:spacing w:line="276" w:lineRule="auto"/>
        <w:jc w:val="both"/>
      </w:pPr>
      <w:r w:rsidRPr="0030338C">
        <w:t>Comprehensive testing is conducted to ensure that all features work seamlessly:</w:t>
      </w:r>
    </w:p>
    <w:p w14:paraId="47972B7C" w14:textId="77777777" w:rsidR="0030338C" w:rsidRDefault="0030338C" w:rsidP="0030338C">
      <w:pPr>
        <w:pStyle w:val="ListParagraph"/>
        <w:numPr>
          <w:ilvl w:val="0"/>
          <w:numId w:val="64"/>
        </w:numPr>
        <w:tabs>
          <w:tab w:val="left" w:pos="1110"/>
        </w:tabs>
        <w:spacing w:line="276" w:lineRule="auto"/>
        <w:jc w:val="both"/>
      </w:pPr>
      <w:r w:rsidRPr="0030338C">
        <w:rPr>
          <w:b/>
          <w:bCs/>
        </w:rPr>
        <w:t>Unit Testing:</w:t>
      </w:r>
      <w:r>
        <w:t xml:space="preserve"> Individual modules like design generation and cost estimation are tested for accuracy and reliability.</w:t>
      </w:r>
    </w:p>
    <w:p w14:paraId="0D6BFC95" w14:textId="77777777" w:rsidR="0030338C" w:rsidRDefault="0030338C" w:rsidP="0030338C">
      <w:pPr>
        <w:pStyle w:val="ListParagraph"/>
        <w:numPr>
          <w:ilvl w:val="0"/>
          <w:numId w:val="64"/>
        </w:numPr>
        <w:tabs>
          <w:tab w:val="left" w:pos="1110"/>
        </w:tabs>
        <w:spacing w:line="276" w:lineRule="auto"/>
        <w:jc w:val="both"/>
      </w:pPr>
      <w:r w:rsidRPr="0030338C">
        <w:rPr>
          <w:b/>
          <w:bCs/>
        </w:rPr>
        <w:t>Integration Testing:</w:t>
      </w:r>
      <w:r>
        <w:t xml:space="preserve"> Ensures smooth interaction between various components like AI design generation and the user interface.</w:t>
      </w:r>
    </w:p>
    <w:p w14:paraId="261E3B35" w14:textId="1A309330" w:rsidR="00747BA2" w:rsidRDefault="0030338C" w:rsidP="00911B19">
      <w:pPr>
        <w:pStyle w:val="ListParagraph"/>
        <w:numPr>
          <w:ilvl w:val="0"/>
          <w:numId w:val="64"/>
        </w:numPr>
        <w:tabs>
          <w:tab w:val="left" w:pos="1110"/>
        </w:tabs>
        <w:spacing w:line="276" w:lineRule="auto"/>
        <w:jc w:val="both"/>
      </w:pPr>
      <w:r w:rsidRPr="001817F9">
        <w:rPr>
          <w:b/>
          <w:bCs/>
        </w:rPr>
        <w:t>Usability Testing:</w:t>
      </w:r>
      <w:r>
        <w:t xml:space="preserve"> Real-world scenarios are simulated to test the platform’s ease of use and responsiveness.</w:t>
      </w:r>
    </w:p>
    <w:p w14:paraId="1DDA37CA" w14:textId="77777777" w:rsidR="004A032A" w:rsidRDefault="004A032A" w:rsidP="004A032A">
      <w:pPr>
        <w:tabs>
          <w:tab w:val="left" w:pos="1110"/>
        </w:tabs>
        <w:spacing w:line="276" w:lineRule="auto"/>
        <w:jc w:val="both"/>
      </w:pPr>
    </w:p>
    <w:p w14:paraId="1D10129E" w14:textId="77777777" w:rsidR="004A032A" w:rsidRDefault="004A032A" w:rsidP="004A032A">
      <w:pPr>
        <w:tabs>
          <w:tab w:val="left" w:pos="1110"/>
        </w:tabs>
        <w:spacing w:line="276" w:lineRule="auto"/>
        <w:jc w:val="both"/>
      </w:pPr>
    </w:p>
    <w:p w14:paraId="75DB31D0" w14:textId="77777777" w:rsidR="004A032A" w:rsidRDefault="004A032A" w:rsidP="004A032A">
      <w:pPr>
        <w:tabs>
          <w:tab w:val="left" w:pos="1110"/>
        </w:tabs>
        <w:spacing w:line="276" w:lineRule="auto"/>
        <w:jc w:val="both"/>
      </w:pPr>
    </w:p>
    <w:p w14:paraId="59FD3FB2" w14:textId="77777777" w:rsidR="004A032A" w:rsidRDefault="004A032A" w:rsidP="004A032A">
      <w:pPr>
        <w:tabs>
          <w:tab w:val="left" w:pos="1110"/>
        </w:tabs>
        <w:spacing w:line="276" w:lineRule="auto"/>
        <w:jc w:val="both"/>
      </w:pPr>
    </w:p>
    <w:p w14:paraId="0E55889A" w14:textId="77777777" w:rsidR="004A032A" w:rsidRDefault="004A032A" w:rsidP="004A032A">
      <w:pPr>
        <w:tabs>
          <w:tab w:val="left" w:pos="1110"/>
        </w:tabs>
        <w:spacing w:line="276" w:lineRule="auto"/>
        <w:jc w:val="both"/>
      </w:pPr>
    </w:p>
    <w:p w14:paraId="6510BEC1" w14:textId="77777777" w:rsidR="004A032A" w:rsidRDefault="004A032A" w:rsidP="004A032A">
      <w:pPr>
        <w:tabs>
          <w:tab w:val="left" w:pos="1110"/>
        </w:tabs>
        <w:spacing w:line="276" w:lineRule="auto"/>
        <w:jc w:val="both"/>
      </w:pPr>
    </w:p>
    <w:p w14:paraId="051211FC" w14:textId="77777777" w:rsidR="004A032A" w:rsidRDefault="004A032A" w:rsidP="004A032A">
      <w:pPr>
        <w:tabs>
          <w:tab w:val="left" w:pos="1110"/>
        </w:tabs>
        <w:spacing w:line="276" w:lineRule="auto"/>
        <w:jc w:val="both"/>
      </w:pPr>
    </w:p>
    <w:p w14:paraId="2D5E22FB" w14:textId="77777777" w:rsidR="004A032A" w:rsidRDefault="004A032A" w:rsidP="004A032A">
      <w:pPr>
        <w:tabs>
          <w:tab w:val="left" w:pos="1110"/>
        </w:tabs>
        <w:spacing w:line="276" w:lineRule="auto"/>
        <w:jc w:val="both"/>
      </w:pPr>
    </w:p>
    <w:p w14:paraId="521F4AAB" w14:textId="77777777" w:rsidR="004A032A" w:rsidRDefault="004A032A" w:rsidP="004A032A">
      <w:pPr>
        <w:tabs>
          <w:tab w:val="left" w:pos="1110"/>
        </w:tabs>
        <w:spacing w:line="276" w:lineRule="auto"/>
        <w:jc w:val="both"/>
      </w:pPr>
    </w:p>
    <w:p w14:paraId="6C8967E6" w14:textId="77777777" w:rsidR="004A032A" w:rsidRDefault="004A032A" w:rsidP="004A032A">
      <w:pPr>
        <w:tabs>
          <w:tab w:val="left" w:pos="1110"/>
        </w:tabs>
        <w:spacing w:line="276" w:lineRule="auto"/>
        <w:jc w:val="both"/>
      </w:pPr>
    </w:p>
    <w:p w14:paraId="1C6249D2" w14:textId="77777777" w:rsidR="004A032A" w:rsidRDefault="004A032A" w:rsidP="004A032A">
      <w:pPr>
        <w:tabs>
          <w:tab w:val="left" w:pos="1110"/>
        </w:tabs>
        <w:spacing w:line="276" w:lineRule="auto"/>
        <w:jc w:val="both"/>
      </w:pPr>
    </w:p>
    <w:p w14:paraId="720C2E93" w14:textId="77777777" w:rsidR="004A032A" w:rsidRDefault="004A032A" w:rsidP="004A032A">
      <w:pPr>
        <w:tabs>
          <w:tab w:val="left" w:pos="1110"/>
        </w:tabs>
        <w:spacing w:line="276" w:lineRule="auto"/>
        <w:jc w:val="both"/>
      </w:pPr>
    </w:p>
    <w:p w14:paraId="3C5ABA8F" w14:textId="77777777" w:rsidR="004A032A" w:rsidRDefault="004A032A" w:rsidP="004A032A">
      <w:pPr>
        <w:tabs>
          <w:tab w:val="left" w:pos="1110"/>
        </w:tabs>
        <w:spacing w:line="276" w:lineRule="auto"/>
        <w:jc w:val="both"/>
      </w:pPr>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lastRenderedPageBreak/>
        <w:t>System Architecture</w:t>
      </w:r>
      <w:bookmarkEnd w:id="48"/>
      <w:bookmarkEnd w:id="49"/>
    </w:p>
    <w:p w14:paraId="3802A18F" w14:textId="77777777" w:rsidR="00333D55" w:rsidRPr="00333D55" w:rsidRDefault="00333D55" w:rsidP="00333D55"/>
    <w:p w14:paraId="206A499B" w14:textId="60AB8ED5" w:rsidR="000650C0" w:rsidRDefault="000650C0" w:rsidP="000650C0"/>
    <w:p w14:paraId="5FC09688" w14:textId="163DA5F8" w:rsidR="009B2421" w:rsidRDefault="009B2421" w:rsidP="000650C0">
      <w:r>
        <w:object w:dxaOrig="12468" w:dyaOrig="19009" w14:anchorId="413480CA">
          <v:shape id="_x0000_i1027" type="#_x0000_t75" style="width:447.7pt;height:632.3pt" o:ole="">
            <v:imagedata r:id="rId21" o:title=""/>
          </v:shape>
          <o:OLEObject Type="Embed" ProgID="Visio.Drawing.15" ShapeID="_x0000_i1027" DrawAspect="Content" ObjectID="_1795609212" r:id="rId22"/>
        </w:object>
      </w:r>
    </w:p>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lastRenderedPageBreak/>
        <w:t>Use Cases</w:t>
      </w:r>
      <w:bookmarkEnd w:id="50"/>
      <w:bookmarkEnd w:id="51"/>
    </w:p>
    <w:p w14:paraId="78B1A553" w14:textId="77777777" w:rsidR="00245867" w:rsidRDefault="00245867" w:rsidP="00245867"/>
    <w:p w14:paraId="611A6AFF" w14:textId="77777777" w:rsidR="009B2421" w:rsidRDefault="009B2421" w:rsidP="00245867"/>
    <w:p w14:paraId="3151B005" w14:textId="7C498198" w:rsidR="00245867" w:rsidRDefault="000650C0" w:rsidP="00245867">
      <w:r>
        <w:object w:dxaOrig="6613" w:dyaOrig="11317" w14:anchorId="53095FCF">
          <v:shape id="_x0000_i1028" type="#_x0000_t75" style="width:379.25pt;height:648.7pt" o:ole="">
            <v:imagedata r:id="rId23" o:title=""/>
          </v:shape>
          <o:OLEObject Type="Embed" ProgID="Visio.Drawing.15" ShapeID="_x0000_i1028" DrawAspect="Content" ObjectID="_1795609213" r:id="rId24"/>
        </w:object>
      </w:r>
    </w:p>
    <w:p w14:paraId="353850FA" w14:textId="77777777" w:rsidR="000650C0" w:rsidRDefault="000650C0" w:rsidP="00245867"/>
    <w:p w14:paraId="60696E87" w14:textId="4CEBA644" w:rsidR="00245867" w:rsidRDefault="000650C0" w:rsidP="00245867">
      <w:r>
        <w:object w:dxaOrig="6492" w:dyaOrig="9481" w14:anchorId="7608DBF8">
          <v:shape id="_x0000_i1029" type="#_x0000_t75" style="width:410.6pt;height:672.25pt" o:ole="">
            <v:imagedata r:id="rId25" o:title=""/>
          </v:shape>
          <o:OLEObject Type="Embed" ProgID="Visio.Drawing.15" ShapeID="_x0000_i1029" DrawAspect="Content" ObjectID="_1795609214" r:id="rId26"/>
        </w:object>
      </w:r>
    </w:p>
    <w:p w14:paraId="13AA91BC" w14:textId="78FBFC3E" w:rsidR="00245867" w:rsidRDefault="00245867" w:rsidP="00245867"/>
    <w:p w14:paraId="7D75A5F0" w14:textId="1717BD84" w:rsidR="000650C0" w:rsidRDefault="00C74F63" w:rsidP="00245867">
      <w:r>
        <w:object w:dxaOrig="7584" w:dyaOrig="10405" w14:anchorId="513600A7">
          <v:shape id="_x0000_i1030" type="#_x0000_t75" style="width:490.45pt;height:672.95pt" o:ole="">
            <v:imagedata r:id="rId27" o:title=""/>
          </v:shape>
          <o:OLEObject Type="Embed" ProgID="Visio.Drawing.15" ShapeID="_x0000_i1030" DrawAspect="Content" ObjectID="_1795609215" r:id="rId28"/>
        </w:object>
      </w:r>
    </w:p>
    <w:p w14:paraId="0DD61F0C" w14:textId="77777777" w:rsidR="00245867" w:rsidRDefault="00245867" w:rsidP="00245867"/>
    <w:p w14:paraId="69062232" w14:textId="77777777" w:rsidR="00245867" w:rsidRDefault="00245867" w:rsidP="00245867"/>
    <w:p w14:paraId="7B959FD8" w14:textId="6719ED53" w:rsidR="00C74F63" w:rsidRDefault="00210530" w:rsidP="00245867">
      <w:r>
        <w:object w:dxaOrig="9433" w:dyaOrig="7777" w14:anchorId="23CE30DD">
          <v:shape id="_x0000_i1031" type="#_x0000_t75" style="width:451.25pt;height:372.1pt" o:ole="">
            <v:imagedata r:id="rId29" o:title=""/>
          </v:shape>
          <o:OLEObject Type="Embed" ProgID="Visio.Drawing.15" ShapeID="_x0000_i1031" DrawAspect="Content" ObjectID="_1795609216" r:id="rId30"/>
        </w:object>
      </w:r>
    </w:p>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7BBE268" w:rsidR="00245867" w:rsidRDefault="009B2421" w:rsidP="00245867">
      <w:r>
        <w:object w:dxaOrig="6282" w:dyaOrig="16032" w14:anchorId="2AFC3F59">
          <v:shape id="_x0000_i1032" type="#_x0000_t75" style="width:435.55pt;height:651.55pt" o:ole="">
            <v:imagedata r:id="rId31" o:title=""/>
          </v:shape>
          <o:OLEObject Type="Embed" ProgID="Visio.Drawing.15" ShapeID="_x0000_i1032" DrawAspect="Content" ObjectID="_1795609217" r:id="rId32"/>
        </w:object>
      </w:r>
    </w:p>
    <w:p w14:paraId="27FA9C24" w14:textId="4D37EC45" w:rsidR="00A82636" w:rsidRPr="00A82636" w:rsidRDefault="00A82636" w:rsidP="00245867">
      <w:pPr>
        <w:rPr>
          <w:b/>
          <w:bCs/>
          <w:sz w:val="28"/>
          <w:szCs w:val="28"/>
        </w:rPr>
      </w:pPr>
      <w:r w:rsidRPr="00A82636">
        <w:rPr>
          <w:b/>
          <w:bCs/>
          <w:sz w:val="28"/>
          <w:szCs w:val="28"/>
        </w:rPr>
        <w:lastRenderedPageBreak/>
        <w:t>Fully-Dressed Use Case</w:t>
      </w:r>
      <w:r>
        <w:rPr>
          <w:b/>
          <w:bCs/>
          <w:sz w:val="28"/>
          <w:szCs w:val="28"/>
        </w:rPr>
        <w:t>s</w:t>
      </w:r>
      <w:r w:rsidRPr="00A82636">
        <w:rPr>
          <w:b/>
          <w:bCs/>
          <w:sz w:val="28"/>
          <w:szCs w:val="28"/>
        </w:rPr>
        <w:t xml:space="preserve"> Diagram </w:t>
      </w:r>
    </w:p>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217485A0" w14:textId="77777777" w:rsidR="001F3E25" w:rsidRDefault="001F3E25" w:rsidP="001F3E25">
      <w:pPr>
        <w:pStyle w:val="Heading2"/>
      </w:pPr>
      <w:bookmarkStart w:id="58" w:name="_Toc113957310"/>
      <w:r>
        <w:t>Implementation</w:t>
      </w:r>
      <w:bookmarkEnd w:id="58"/>
    </w:p>
    <w:p w14:paraId="085C34D6" w14:textId="0EED59C8" w:rsidR="00B34631" w:rsidRPr="00B34631" w:rsidRDefault="00B34631" w:rsidP="00B34631">
      <w:pPr>
        <w:pStyle w:val="BodyText"/>
        <w:rPr>
          <w:bCs/>
        </w:rPr>
      </w:pP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BC87C" w14:textId="77777777" w:rsidR="00713A45" w:rsidRDefault="00713A45">
      <w:r>
        <w:separator/>
      </w:r>
    </w:p>
  </w:endnote>
  <w:endnote w:type="continuationSeparator" w:id="0">
    <w:p w14:paraId="620039C1" w14:textId="77777777" w:rsidR="00713A45" w:rsidRDefault="00713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25CE2" w14:textId="77777777" w:rsidR="00713A45" w:rsidRDefault="00713A45">
      <w:r>
        <w:separator/>
      </w:r>
    </w:p>
  </w:footnote>
  <w:footnote w:type="continuationSeparator" w:id="0">
    <w:p w14:paraId="199B429F" w14:textId="77777777" w:rsidR="00713A45" w:rsidRDefault="00713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47DBAF2D"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08578343"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3599823D"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4C4BF118"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DA3C8C">
      <w:rPr>
        <w:noProof/>
      </w:rPr>
      <w:t>Requirements and Design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8F7"/>
    <w:rsid w:val="002C5EDD"/>
    <w:rsid w:val="002C6A12"/>
    <w:rsid w:val="002C6C7E"/>
    <w:rsid w:val="002D2D9F"/>
    <w:rsid w:val="002D6545"/>
    <w:rsid w:val="002D713C"/>
    <w:rsid w:val="002E146A"/>
    <w:rsid w:val="002E2A59"/>
    <w:rsid w:val="002E4BC7"/>
    <w:rsid w:val="002E5A46"/>
    <w:rsid w:val="002F06A3"/>
    <w:rsid w:val="002F3A89"/>
    <w:rsid w:val="002F6C6F"/>
    <w:rsid w:val="002F7150"/>
    <w:rsid w:val="003019CF"/>
    <w:rsid w:val="0030338C"/>
    <w:rsid w:val="003050FD"/>
    <w:rsid w:val="00310CE1"/>
    <w:rsid w:val="003119AC"/>
    <w:rsid w:val="003134EB"/>
    <w:rsid w:val="0031522C"/>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3A45"/>
    <w:rsid w:val="00714A84"/>
    <w:rsid w:val="00717E3A"/>
    <w:rsid w:val="007218AF"/>
    <w:rsid w:val="00723D89"/>
    <w:rsid w:val="007250EA"/>
    <w:rsid w:val="007313E2"/>
    <w:rsid w:val="00732026"/>
    <w:rsid w:val="00733565"/>
    <w:rsid w:val="007344F9"/>
    <w:rsid w:val="00740220"/>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1E48"/>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3C8C"/>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oleObject2.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emf"/><Relationship Id="rId28" Type="http://schemas.openxmlformats.org/officeDocument/2006/relationships/oleObject" Target="embeddings/oleObject6.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2C58F7"/>
    <w:rsid w:val="0032535B"/>
    <w:rsid w:val="0039754D"/>
    <w:rsid w:val="004575EC"/>
    <w:rsid w:val="004A65CE"/>
    <w:rsid w:val="00514357"/>
    <w:rsid w:val="00534217"/>
    <w:rsid w:val="00535E81"/>
    <w:rsid w:val="006707F2"/>
    <w:rsid w:val="006A50CB"/>
    <w:rsid w:val="006C567D"/>
    <w:rsid w:val="00882729"/>
    <w:rsid w:val="00895ED6"/>
    <w:rsid w:val="008A1A31"/>
    <w:rsid w:val="009168EC"/>
    <w:rsid w:val="00A22B3E"/>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TotalTime>
  <Pages>35</Pages>
  <Words>6442</Words>
  <Characters>36720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43076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2024-12-13T10:33:00Z</dcterms:created>
  <dcterms:modified xsi:type="dcterms:W3CDTF">2024-12-13T10:33:00Z</dcterms:modified>
</cp:coreProperties>
</file>